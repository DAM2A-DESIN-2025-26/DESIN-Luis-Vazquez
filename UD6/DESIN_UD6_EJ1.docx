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338F" w14:textId="2FAEA3B1" w:rsidR="00233FF9" w:rsidRPr="00C402C6" w:rsidRDefault="00C1091F" w:rsidP="00A41A06">
      <w:pPr>
        <w:pStyle w:val="Ttulo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  <w:shd w:val="clear" w:color="auto" w:fill="F2F2F2" w:themeFill="background1" w:themeFillShade="F2"/>
        <w:rPr>
          <w:sz w:val="44"/>
        </w:rPr>
      </w:pPr>
      <w:bookmarkStart w:id="0" w:name="_Toc179436795"/>
      <w:r>
        <w:rPr>
          <w:noProof/>
          <w:sz w:val="44"/>
          <w:lang w:eastAsia="es-ES"/>
        </w:rPr>
        <w:t xml:space="preserve">ACTIVIDAD </w:t>
      </w:r>
      <w:r w:rsidR="00EF0D92">
        <w:rPr>
          <w:noProof/>
          <w:sz w:val="44"/>
          <w:lang w:eastAsia="es-ES"/>
        </w:rPr>
        <w:t>1</w:t>
      </w:r>
    </w:p>
    <w:bookmarkEnd w:id="0"/>
    <w:p w14:paraId="45453393" w14:textId="5100E554" w:rsidR="00D336D2" w:rsidRDefault="00BE20F8" w:rsidP="00EF0D92">
      <w:pPr>
        <w:pStyle w:val="Ttulo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  <w:shd w:val="clear" w:color="auto" w:fill="F2F2F2" w:themeFill="background1" w:themeFillShade="F2"/>
        <w:rPr>
          <w:rFonts w:ascii="Calibri Light" w:hAnsi="Calibri Light"/>
          <w:sz w:val="24"/>
        </w:rPr>
      </w:pPr>
      <w:r w:rsidRPr="00BE20F8">
        <w:rPr>
          <w:sz w:val="44"/>
        </w:rPr>
        <w:t xml:space="preserve">Características nativas de </w:t>
      </w:r>
      <w:proofErr w:type="spellStart"/>
      <w:r w:rsidRPr="00BE20F8">
        <w:rPr>
          <w:sz w:val="44"/>
        </w:rPr>
        <w:t>Ionic</w:t>
      </w:r>
      <w:proofErr w:type="spellEnd"/>
    </w:p>
    <w:p w14:paraId="54AA85A6" w14:textId="42DB5BEA" w:rsidR="00F37EEB" w:rsidRDefault="002A3E6D" w:rsidP="00F37EEB">
      <w:pPr>
        <w:pStyle w:val="Ttulo2"/>
        <w:numPr>
          <w:ilvl w:val="0"/>
          <w:numId w:val="0"/>
        </w:numPr>
      </w:pPr>
      <w:r>
        <w:t xml:space="preserve">Ejercicio </w:t>
      </w:r>
      <w:r w:rsidR="00D217BA">
        <w:t>1</w:t>
      </w:r>
      <w:r>
        <w:t xml:space="preserve">: </w:t>
      </w:r>
      <w:r w:rsidR="00553CA6" w:rsidRPr="00553CA6">
        <w:t>App Nativa Demo (</w:t>
      </w:r>
      <w:proofErr w:type="spellStart"/>
      <w:r w:rsidR="00553CA6" w:rsidRPr="00553CA6">
        <w:t>Ionic</w:t>
      </w:r>
      <w:proofErr w:type="spellEnd"/>
      <w:r w:rsidR="00553CA6" w:rsidRPr="00553CA6">
        <w:t xml:space="preserve"> + Capacitor)</w:t>
      </w:r>
    </w:p>
    <w:p w14:paraId="4DCE7487" w14:textId="5E9399FB" w:rsidR="00D15996" w:rsidRDefault="00D15996" w:rsidP="00D15996">
      <w:r w:rsidRPr="00D15996">
        <w:t xml:space="preserve">Crear una </w:t>
      </w:r>
      <w:proofErr w:type="gramStart"/>
      <w:r w:rsidRPr="00D15996">
        <w:t>app</w:t>
      </w:r>
      <w:proofErr w:type="gramEnd"/>
      <w:r w:rsidRPr="00D15996">
        <w:t xml:space="preserve"> </w:t>
      </w:r>
      <w:proofErr w:type="spellStart"/>
      <w:r w:rsidRPr="00D15996">
        <w:t>Ionic</w:t>
      </w:r>
      <w:proofErr w:type="spellEnd"/>
      <w:r w:rsidRPr="00D15996">
        <w:t xml:space="preserve"> que demuestre características nativas con un menú y 4 pantallas funcionales</w:t>
      </w:r>
      <w:r>
        <w:t xml:space="preserve"> y generar una </w:t>
      </w:r>
      <w:proofErr w:type="spellStart"/>
      <w:r>
        <w:t>apk</w:t>
      </w:r>
      <w:proofErr w:type="spellEnd"/>
      <w:r>
        <w:t xml:space="preserve"> compilada para </w:t>
      </w:r>
      <w:r w:rsidRPr="00D15996">
        <w:t>Android</w:t>
      </w:r>
      <w:r>
        <w:t>.</w:t>
      </w:r>
    </w:p>
    <w:p w14:paraId="06E94226" w14:textId="1E023888" w:rsidR="00EF0D92" w:rsidRDefault="00EF0D92" w:rsidP="00D15996">
      <w:pPr>
        <w:pStyle w:val="Prrafodelista"/>
      </w:pPr>
    </w:p>
    <w:p w14:paraId="58057C0F" w14:textId="13508965" w:rsidR="00E812A5" w:rsidRPr="00E812A5" w:rsidRDefault="00D15996" w:rsidP="00275359">
      <w:pPr>
        <w:pStyle w:val="Objetivos"/>
      </w:pPr>
      <w:r>
        <w:t>Menú</w:t>
      </w:r>
    </w:p>
    <w:p w14:paraId="15E8BCEE" w14:textId="77777777" w:rsidR="00D15996" w:rsidRPr="00553CA6" w:rsidRDefault="00D15996" w:rsidP="00D15996">
      <w:r w:rsidRPr="00553CA6">
        <w:t>Menú lateral (ion-</w:t>
      </w:r>
      <w:proofErr w:type="spellStart"/>
      <w:r w:rsidRPr="00553CA6">
        <w:t>menu</w:t>
      </w:r>
      <w:proofErr w:type="spellEnd"/>
      <w:r w:rsidRPr="00553CA6">
        <w:t>) con estas opciones:</w:t>
      </w:r>
    </w:p>
    <w:p w14:paraId="73D05117" w14:textId="77777777" w:rsidR="00D15996" w:rsidRPr="00553CA6" w:rsidRDefault="00D15996" w:rsidP="00D15996">
      <w:pPr>
        <w:numPr>
          <w:ilvl w:val="0"/>
          <w:numId w:val="80"/>
        </w:numPr>
      </w:pPr>
      <w:r w:rsidRPr="00553CA6">
        <w:t>Geolocalización</w:t>
      </w:r>
    </w:p>
    <w:p w14:paraId="08843839" w14:textId="77777777" w:rsidR="00D15996" w:rsidRPr="00553CA6" w:rsidRDefault="00D15996" w:rsidP="00D15996">
      <w:pPr>
        <w:numPr>
          <w:ilvl w:val="0"/>
          <w:numId w:val="80"/>
        </w:numPr>
      </w:pPr>
      <w:r w:rsidRPr="00553CA6">
        <w:t>Cámara</w:t>
      </w:r>
    </w:p>
    <w:p w14:paraId="536D9369" w14:textId="77777777" w:rsidR="00D15996" w:rsidRPr="00553CA6" w:rsidRDefault="00D15996" w:rsidP="00D15996">
      <w:pPr>
        <w:numPr>
          <w:ilvl w:val="0"/>
          <w:numId w:val="80"/>
        </w:numPr>
      </w:pPr>
      <w:r w:rsidRPr="00553CA6">
        <w:t>Notificaciones</w:t>
      </w:r>
    </w:p>
    <w:p w14:paraId="2DBCFF88" w14:textId="77777777" w:rsidR="00D15996" w:rsidRDefault="00D15996" w:rsidP="00D15996">
      <w:pPr>
        <w:numPr>
          <w:ilvl w:val="0"/>
          <w:numId w:val="80"/>
        </w:numPr>
      </w:pPr>
      <w:r w:rsidRPr="00553CA6">
        <w:t>Idioma</w:t>
      </w:r>
    </w:p>
    <w:p w14:paraId="55E657AB" w14:textId="237FDA62" w:rsidR="00D15996" w:rsidRPr="00553CA6" w:rsidRDefault="00D15996" w:rsidP="00D15996">
      <w:r w:rsidRPr="00553CA6">
        <w:t>Cada opción abre una página distinta.</w:t>
      </w:r>
    </w:p>
    <w:p w14:paraId="2A714164" w14:textId="77777777" w:rsidR="00D15996" w:rsidRPr="00553CA6" w:rsidRDefault="00D15996" w:rsidP="00D15996"/>
    <w:p w14:paraId="39B69474" w14:textId="7A860919" w:rsidR="00E812A5" w:rsidRPr="00E812A5" w:rsidRDefault="00D15996" w:rsidP="00275359">
      <w:pPr>
        <w:pStyle w:val="Objetivos"/>
      </w:pPr>
      <w:r w:rsidRPr="00553CA6">
        <w:t>Geolocalización</w:t>
      </w:r>
      <w:r>
        <w:t xml:space="preserve"> + mapa</w:t>
      </w:r>
    </w:p>
    <w:p w14:paraId="09FE6F43" w14:textId="77777777" w:rsidR="0017081F" w:rsidRDefault="0017081F" w:rsidP="0017081F">
      <w:r w:rsidRPr="0017081F">
        <w:t xml:space="preserve">Crear una pantalla </w:t>
      </w:r>
      <w:r>
        <w:t>con:</w:t>
      </w:r>
    </w:p>
    <w:p w14:paraId="55CA1404" w14:textId="3F67F9D0" w:rsidR="0017081F" w:rsidRDefault="0017081F" w:rsidP="0017081F">
      <w:pPr>
        <w:numPr>
          <w:ilvl w:val="0"/>
          <w:numId w:val="82"/>
        </w:numPr>
      </w:pPr>
      <w:r>
        <w:t>Un bot</w:t>
      </w:r>
      <w:r w:rsidRPr="00553CA6">
        <w:t xml:space="preserve">ón </w:t>
      </w:r>
      <w:r w:rsidRPr="00553CA6">
        <w:rPr>
          <w:b/>
          <w:bCs/>
        </w:rPr>
        <w:t>“Obtener posición”</w:t>
      </w:r>
      <w:r>
        <w:rPr>
          <w:b/>
          <w:bCs/>
        </w:rPr>
        <w:t xml:space="preserve">, </w:t>
      </w:r>
      <w:r>
        <w:t>que muestre por pantalla las coordenadas en las que te encuentras (longitud y latitud)</w:t>
      </w:r>
    </w:p>
    <w:p w14:paraId="54D0311C" w14:textId="40A59AAF" w:rsidR="0064578D" w:rsidRPr="00E812A5" w:rsidRDefault="0017081F" w:rsidP="0017081F">
      <w:pPr>
        <w:numPr>
          <w:ilvl w:val="0"/>
          <w:numId w:val="82"/>
        </w:numPr>
      </w:pPr>
      <w:r>
        <w:t>Muestra un mapa centrado en esas coordenadas y con un marcador indicando “Estoy aquí”.</w:t>
      </w:r>
    </w:p>
    <w:p w14:paraId="74D822CD" w14:textId="1D089199" w:rsidR="00E812A5" w:rsidRPr="00E812A5" w:rsidRDefault="00D15996" w:rsidP="00275359">
      <w:pPr>
        <w:pStyle w:val="Objetivos"/>
      </w:pPr>
      <w:r>
        <w:t>Cámara</w:t>
      </w:r>
    </w:p>
    <w:p w14:paraId="6BD6ABC6" w14:textId="68E16790" w:rsidR="0017081F" w:rsidRDefault="0017081F" w:rsidP="0017081F">
      <w:r>
        <w:t>Crea una pantalla con:</w:t>
      </w:r>
    </w:p>
    <w:p w14:paraId="2F9E26E5" w14:textId="3E077709" w:rsidR="0017081F" w:rsidRPr="00553CA6" w:rsidRDefault="0017081F" w:rsidP="0017081F">
      <w:pPr>
        <w:numPr>
          <w:ilvl w:val="0"/>
          <w:numId w:val="84"/>
        </w:numPr>
      </w:pPr>
      <w:r w:rsidRPr="00553CA6">
        <w:t xml:space="preserve">Botón </w:t>
      </w:r>
      <w:r w:rsidRPr="00553CA6">
        <w:rPr>
          <w:b/>
          <w:bCs/>
        </w:rPr>
        <w:t>“Hacer foto”</w:t>
      </w:r>
      <w:r>
        <w:rPr>
          <w:b/>
          <w:bCs/>
        </w:rPr>
        <w:t xml:space="preserve"> </w:t>
      </w:r>
      <w:r>
        <w:t xml:space="preserve">que abra la cámara y haga una foto. </w:t>
      </w:r>
    </w:p>
    <w:p w14:paraId="1D616F8B" w14:textId="10ED151C" w:rsidR="0064578D" w:rsidRPr="00E812A5" w:rsidRDefault="0017081F" w:rsidP="005D6D6A">
      <w:pPr>
        <w:numPr>
          <w:ilvl w:val="0"/>
          <w:numId w:val="84"/>
        </w:numPr>
      </w:pPr>
      <w:r w:rsidRPr="00553CA6">
        <w:t>Al hacerla, se muestra con &lt;ion-</w:t>
      </w:r>
      <w:proofErr w:type="spellStart"/>
      <w:r w:rsidRPr="00553CA6">
        <w:t>img</w:t>
      </w:r>
      <w:proofErr w:type="spellEnd"/>
      <w:r w:rsidRPr="00553CA6">
        <w:t>&gt;</w:t>
      </w:r>
    </w:p>
    <w:p w14:paraId="7BD642DC" w14:textId="56052E66" w:rsidR="00E812A5" w:rsidRPr="00E812A5" w:rsidRDefault="00D15996" w:rsidP="00275359">
      <w:pPr>
        <w:pStyle w:val="Objetivos"/>
      </w:pPr>
      <w:r w:rsidRPr="00553CA6">
        <w:t>Notificaciones</w:t>
      </w:r>
    </w:p>
    <w:p w14:paraId="0087BAC7" w14:textId="6A5C9384" w:rsidR="00DD73DE" w:rsidRDefault="0017081F" w:rsidP="0017081F">
      <w:r>
        <w:t>Crea una pantalla con:</w:t>
      </w:r>
    </w:p>
    <w:p w14:paraId="57053B33" w14:textId="7AD1B1EC" w:rsidR="0017081F" w:rsidRDefault="0017081F" w:rsidP="00097732">
      <w:pPr>
        <w:numPr>
          <w:ilvl w:val="0"/>
          <w:numId w:val="85"/>
        </w:numPr>
      </w:pPr>
      <w:r>
        <w:t xml:space="preserve">Un botón </w:t>
      </w:r>
      <w:r w:rsidRPr="00553CA6">
        <w:t xml:space="preserve"> </w:t>
      </w:r>
      <w:r w:rsidRPr="00553CA6">
        <w:rPr>
          <w:b/>
          <w:bCs/>
        </w:rPr>
        <w:t>“Enviar notificación”</w:t>
      </w:r>
      <w:r>
        <w:t xml:space="preserve"> que al ser pulsado envíe una notificación.</w:t>
      </w:r>
    </w:p>
    <w:p w14:paraId="1DA4B516" w14:textId="56C70A35" w:rsidR="00B46A33" w:rsidRDefault="0017081F" w:rsidP="00E674B3">
      <w:pPr>
        <w:numPr>
          <w:ilvl w:val="0"/>
          <w:numId w:val="85"/>
        </w:numPr>
      </w:pPr>
      <w:r w:rsidRPr="00553CA6">
        <w:t xml:space="preserve">Crear </w:t>
      </w:r>
      <w:proofErr w:type="spellStart"/>
      <w:r w:rsidRPr="00553CA6">
        <w:t>NotificacionService</w:t>
      </w:r>
      <w:proofErr w:type="spellEnd"/>
      <w:r>
        <w:t xml:space="preserve"> para enviar la notificación.</w:t>
      </w:r>
    </w:p>
    <w:p w14:paraId="6DA50477" w14:textId="77777777" w:rsidR="00B46A33" w:rsidRPr="00E812A5" w:rsidRDefault="00B46A33" w:rsidP="00B46A33"/>
    <w:p w14:paraId="6EA9460F" w14:textId="22782538" w:rsidR="00B46A33" w:rsidRPr="00E812A5" w:rsidRDefault="00D15996" w:rsidP="00B46A33">
      <w:pPr>
        <w:pStyle w:val="Objetivos"/>
      </w:pPr>
      <w:r w:rsidRPr="00553CA6">
        <w:t>Idioma</w:t>
      </w:r>
    </w:p>
    <w:p w14:paraId="5A99BCFF" w14:textId="77777777" w:rsidR="004A0672" w:rsidRDefault="004A0672" w:rsidP="004A0672">
      <w:r>
        <w:t>Crear una pantalla que te diga que idioma tienes seleccionado.</w:t>
      </w:r>
    </w:p>
    <w:p w14:paraId="74FA36F0" w14:textId="7B0B0923" w:rsidR="004A0672" w:rsidRDefault="004A0672" w:rsidP="00B46A33">
      <w:r>
        <w:t xml:space="preserve">Configurar la aplicación para que sea </w:t>
      </w:r>
      <w:proofErr w:type="spellStart"/>
      <w:r>
        <w:t>multiidioma</w:t>
      </w:r>
      <w:proofErr w:type="spellEnd"/>
      <w:r>
        <w:t xml:space="preserve"> (español e inglés), con dos botones en la parte superior para cargar los distintos idiomas y que al seleccionar el idioma todos los textos de la aplicación se muestren en el idioma seleccionado. </w:t>
      </w:r>
    </w:p>
    <w:p w14:paraId="3C657F90" w14:textId="6E631F49" w:rsidR="004A0672" w:rsidRPr="00E812A5" w:rsidRDefault="004A0672" w:rsidP="004A0672">
      <w:pPr>
        <w:pStyle w:val="Objetivos"/>
      </w:pPr>
      <w:proofErr w:type="spellStart"/>
      <w:r>
        <w:t>Apk</w:t>
      </w:r>
      <w:proofErr w:type="spellEnd"/>
    </w:p>
    <w:p w14:paraId="08D806C5" w14:textId="2BA8687E" w:rsidR="00553CA6" w:rsidRPr="00553CA6" w:rsidRDefault="004A0672" w:rsidP="004A0672">
      <w:r>
        <w:t xml:space="preserve">Generar una </w:t>
      </w:r>
      <w:proofErr w:type="spellStart"/>
      <w:r>
        <w:t>apk</w:t>
      </w:r>
      <w:proofErr w:type="spellEnd"/>
      <w:r>
        <w:t xml:space="preserve"> compilada para Android y subir todo el código a vuestro repositorio de </w:t>
      </w:r>
      <w:proofErr w:type="spellStart"/>
      <w:r>
        <w:t>Github</w:t>
      </w:r>
      <w:proofErr w:type="spellEnd"/>
      <w:r>
        <w:t>.</w:t>
      </w:r>
    </w:p>
    <w:p w14:paraId="5F3C770D" w14:textId="77777777" w:rsidR="00553CA6" w:rsidRPr="00275359" w:rsidRDefault="00553CA6" w:rsidP="00553CA6"/>
    <w:sectPr w:rsidR="00553CA6" w:rsidRPr="00275359" w:rsidSect="00A41A06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1701" w:bottom="1418" w:left="1701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C02F" w14:textId="77777777" w:rsidR="00885B7E" w:rsidRDefault="00885B7E">
      <w:r>
        <w:separator/>
      </w:r>
    </w:p>
  </w:endnote>
  <w:endnote w:type="continuationSeparator" w:id="0">
    <w:p w14:paraId="715BAFA3" w14:textId="77777777" w:rsidR="00885B7E" w:rsidRDefault="0088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340F" w14:textId="77777777" w:rsidR="00C1091F" w:rsidRDefault="00C1091F" w:rsidP="001703F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5453410" w14:textId="77777777" w:rsidR="00C1091F" w:rsidRDefault="00C1091F" w:rsidP="001703F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3411" w14:textId="72935C2B" w:rsidR="00C1091F" w:rsidRPr="00B17FFB" w:rsidRDefault="00C1091F" w:rsidP="00B46859">
    <w:pPr>
      <w:pStyle w:val="Piedepgina"/>
      <w:spacing w:before="0" w:after="0"/>
      <w:ind w:firstLine="1416"/>
      <w:jc w:val="left"/>
    </w:pPr>
    <w:r>
      <w:rPr>
        <w:noProof/>
        <w:lang w:eastAsia="es-ES"/>
      </w:rPr>
      <w:drawing>
        <wp:anchor distT="0" distB="0" distL="114300" distR="114300" simplePos="0" relativeHeight="251676160" behindDoc="1" locked="0" layoutInCell="1" allowOverlap="1" wp14:anchorId="45453415" wp14:editId="45453416">
          <wp:simplePos x="0" y="0"/>
          <wp:positionH relativeFrom="column">
            <wp:posOffset>207010</wp:posOffset>
          </wp:positionH>
          <wp:positionV relativeFrom="paragraph">
            <wp:posOffset>20955</wp:posOffset>
          </wp:positionV>
          <wp:extent cx="457200" cy="158342"/>
          <wp:effectExtent l="0" t="0" r="0" b="0"/>
          <wp:wrapTight wrapText="bothSides">
            <wp:wrapPolygon edited="0">
              <wp:start x="0" y="0"/>
              <wp:lineTo x="0" y="18217"/>
              <wp:lineTo x="20700" y="18217"/>
              <wp:lineTo x="20700" y="0"/>
              <wp:lineTo x="0" y="0"/>
            </wp:wrapPolygon>
          </wp:wrapTight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15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i/>
        <w:noProof/>
        <w:sz w:val="20"/>
        <w:lang w:eastAsia="es-ES"/>
      </w:rPr>
      <w:pict w14:anchorId="4545341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left:0;text-align:left;margin-left:-84.55pt;margin-top:-11.4pt;width:592.9pt;height:.45pt;flip:y;z-index:251736064;mso-position-horizontal-relative:text;mso-position-vertical-relative:text" o:connectortype="straight" strokecolor="#d8d8d8 [2732]" strokeweight="1.5pt"/>
      </w:pict>
    </w:r>
    <w:r>
      <w:rPr>
        <w:i/>
        <w:noProof/>
        <w:sz w:val="20"/>
        <w:lang w:eastAsia="es-ES"/>
      </w:rPr>
      <w:t xml:space="preserve">Desarrollo </w:t>
    </w:r>
    <w:r w:rsidR="009F3FBB">
      <w:rPr>
        <w:i/>
        <w:noProof/>
        <w:sz w:val="20"/>
        <w:lang w:eastAsia="es-ES"/>
      </w:rPr>
      <w:t xml:space="preserve">Interfaces </w:t>
    </w:r>
    <w:r w:rsidR="00B46859">
      <w:rPr>
        <w:i/>
        <w:noProof/>
        <w:sz w:val="20"/>
        <w:lang w:eastAsia="es-ES"/>
      </w:rPr>
      <w:t xml:space="preserve">- </w:t>
    </w:r>
    <w:r w:rsidR="00256446">
      <w:rPr>
        <w:i/>
        <w:sz w:val="20"/>
      </w:rPr>
      <w:t xml:space="preserve">Curso </w:t>
    </w:r>
    <w:r w:rsidR="00B46859">
      <w:rPr>
        <w:i/>
        <w:sz w:val="20"/>
      </w:rPr>
      <w:t>202</w:t>
    </w:r>
    <w:r w:rsidR="009F3FBB">
      <w:rPr>
        <w:i/>
        <w:sz w:val="20"/>
      </w:rPr>
      <w:t>5</w:t>
    </w:r>
    <w:r w:rsidR="00B46859">
      <w:rPr>
        <w:i/>
        <w:sz w:val="20"/>
      </w:rPr>
      <w:t>-202</w:t>
    </w:r>
    <w:r w:rsidR="009F3FBB">
      <w:rPr>
        <w:i/>
        <w:sz w:val="20"/>
      </w:rPr>
      <w:t>6</w:t>
    </w:r>
    <w:r>
      <w:rPr>
        <w:i/>
        <w:sz w:val="20"/>
      </w:rPr>
      <w:tab/>
    </w:r>
    <w:r w:rsidRPr="00887C0C">
      <w:rPr>
        <w:rFonts w:ascii="Calibri Light" w:hAnsi="Calibri Light"/>
      </w:rPr>
      <w:t xml:space="preserve"> </w:t>
    </w:r>
    <w:r w:rsidRPr="00887C0C">
      <w:rPr>
        <w:rFonts w:ascii="Calibri Light" w:hAnsi="Calibri Light"/>
      </w:rPr>
      <w:fldChar w:fldCharType="begin"/>
    </w:r>
    <w:r w:rsidRPr="00887C0C">
      <w:rPr>
        <w:rFonts w:ascii="Calibri Light" w:hAnsi="Calibri Light"/>
      </w:rPr>
      <w:instrText xml:space="preserve"> PAGE  \* Arabic  \* MERGEFORMAT </w:instrText>
    </w:r>
    <w:r w:rsidRPr="00887C0C">
      <w:rPr>
        <w:rFonts w:ascii="Calibri Light" w:hAnsi="Calibri Light"/>
      </w:rPr>
      <w:fldChar w:fldCharType="separate"/>
    </w:r>
    <w:r w:rsidR="009E4380">
      <w:rPr>
        <w:rFonts w:ascii="Calibri Light" w:hAnsi="Calibri Light"/>
        <w:noProof/>
      </w:rPr>
      <w:t>2</w:t>
    </w:r>
    <w:r w:rsidRPr="00887C0C">
      <w:rPr>
        <w:rFonts w:ascii="Calibri Light" w:hAnsi="Calibri Light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A5B2" w14:textId="77777777" w:rsidR="00885B7E" w:rsidRDefault="00885B7E">
      <w:r>
        <w:separator/>
      </w:r>
    </w:p>
  </w:footnote>
  <w:footnote w:type="continuationSeparator" w:id="0">
    <w:p w14:paraId="72AA32EB" w14:textId="77777777" w:rsidR="00885B7E" w:rsidRDefault="00885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340B" w14:textId="77777777" w:rsidR="00C1091F" w:rsidRDefault="00C1091F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340C" w14:textId="4AE9A0B8" w:rsidR="00C1091F" w:rsidRPr="00887C0C" w:rsidRDefault="00C01A75" w:rsidP="00DB0831">
    <w:pPr>
      <w:pStyle w:val="Encabezado"/>
      <w:tabs>
        <w:tab w:val="clear" w:pos="4252"/>
      </w:tabs>
      <w:spacing w:before="0" w:after="0"/>
      <w:jc w:val="left"/>
      <w:rPr>
        <w:rFonts w:ascii="Calibri Light" w:hAnsi="Calibri Light"/>
        <w:noProof/>
      </w:rPr>
    </w:pPr>
    <w:r>
      <w:rPr>
        <w:rFonts w:ascii="Microsoft Sans Serif"/>
        <w:noProof/>
        <w:sz w:val="64"/>
      </w:rPr>
      <w:drawing>
        <wp:anchor distT="0" distB="0" distL="0" distR="0" simplePos="0" relativeHeight="251660288" behindDoc="0" locked="0" layoutInCell="1" allowOverlap="1" wp14:anchorId="3C3CC080" wp14:editId="393CE8B2">
          <wp:simplePos x="0" y="0"/>
          <wp:positionH relativeFrom="page">
            <wp:posOffset>6400800</wp:posOffset>
          </wp:positionH>
          <wp:positionV relativeFrom="paragraph">
            <wp:posOffset>-293370</wp:posOffset>
          </wp:positionV>
          <wp:extent cx="581660" cy="714375"/>
          <wp:effectExtent l="0" t="0" r="0" b="0"/>
          <wp:wrapNone/>
          <wp:docPr id="554" name="Image 554" descr="Premium Vector | Boy coding with laptop illustratio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Image 554" descr="Premium Vector | Boy coding with laptop illustration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1660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091F">
      <w:rPr>
        <w:rFonts w:ascii="Calibri Light" w:hAnsi="Calibri Light"/>
        <w:noProof/>
      </w:rPr>
      <w:t>ACT</w:t>
    </w:r>
    <w:r w:rsidR="00F92944">
      <w:rPr>
        <w:rFonts w:ascii="Calibri Light" w:hAnsi="Calibri Light"/>
        <w:noProof/>
      </w:rPr>
      <w:t>1</w:t>
    </w:r>
  </w:p>
  <w:p w14:paraId="475954F1" w14:textId="0BC7FF2D" w:rsidR="00F92944" w:rsidRPr="00F92944" w:rsidRDefault="00F92944" w:rsidP="00F92944">
    <w:pPr>
      <w:pStyle w:val="Encabezado"/>
      <w:tabs>
        <w:tab w:val="clear" w:pos="4252"/>
      </w:tabs>
      <w:spacing w:before="0" w:after="0"/>
      <w:jc w:val="left"/>
      <w:rPr>
        <w:rFonts w:ascii="Calibri Light" w:hAnsi="Calibri Light"/>
        <w:noProof/>
      </w:rPr>
    </w:pPr>
    <w:r w:rsidRPr="00F92944">
      <w:rPr>
        <w:rFonts w:ascii="Calibri Light" w:hAnsi="Calibri Light"/>
        <w:noProof/>
      </w:rPr>
      <w:t>UD</w:t>
    </w:r>
    <w:r w:rsidR="00EA1FA3">
      <w:rPr>
        <w:rFonts w:ascii="Calibri Light" w:hAnsi="Calibri Light"/>
        <w:noProof/>
      </w:rPr>
      <w:t>6</w:t>
    </w:r>
    <w:r w:rsidRPr="00F92944">
      <w:rPr>
        <w:rFonts w:ascii="Calibri Light" w:hAnsi="Calibri Light"/>
        <w:noProof/>
      </w:rPr>
      <w:t xml:space="preserve">: </w:t>
    </w:r>
    <w:r w:rsidR="00BE20F8" w:rsidRPr="00BE20F8">
      <w:rPr>
        <w:rFonts w:ascii="Calibri Light" w:hAnsi="Calibri Light"/>
        <w:noProof/>
      </w:rPr>
      <w:t>Características nativas de Ionic</w:t>
    </w:r>
  </w:p>
  <w:p w14:paraId="4545340E" w14:textId="77777777" w:rsidR="00C1091F" w:rsidRPr="00217EC9" w:rsidRDefault="00C1091F" w:rsidP="00DB0831">
    <w:pPr>
      <w:pStyle w:val="Encabezado"/>
      <w:spacing w:before="0" w:after="0"/>
      <w:jc w:val="right"/>
      <w:rPr>
        <w:rFonts w:cs="Arial"/>
        <w:sz w:val="14"/>
        <w:szCs w:val="14"/>
      </w:rPr>
    </w:pPr>
    <w:r>
      <w:rPr>
        <w:rFonts w:cs="Arial"/>
        <w:sz w:val="14"/>
        <w:szCs w:val="14"/>
      </w:rPr>
      <w:t xml:space="preserve">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1E8"/>
    <w:multiLevelType w:val="hybridMultilevel"/>
    <w:tmpl w:val="02527B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62C0"/>
    <w:multiLevelType w:val="multilevel"/>
    <w:tmpl w:val="5D6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40A0"/>
    <w:multiLevelType w:val="multilevel"/>
    <w:tmpl w:val="0B0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27758"/>
    <w:multiLevelType w:val="hybridMultilevel"/>
    <w:tmpl w:val="54F6DEF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685B4D"/>
    <w:multiLevelType w:val="hybridMultilevel"/>
    <w:tmpl w:val="BB22A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0288B"/>
    <w:multiLevelType w:val="hybridMultilevel"/>
    <w:tmpl w:val="47F6226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7627F"/>
    <w:multiLevelType w:val="hybridMultilevel"/>
    <w:tmpl w:val="10E6C7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282B80"/>
    <w:multiLevelType w:val="multilevel"/>
    <w:tmpl w:val="098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47284"/>
    <w:multiLevelType w:val="multilevel"/>
    <w:tmpl w:val="F2C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42AE5"/>
    <w:multiLevelType w:val="multilevel"/>
    <w:tmpl w:val="A3A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E134E"/>
    <w:multiLevelType w:val="multilevel"/>
    <w:tmpl w:val="9BF46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65BCC"/>
    <w:multiLevelType w:val="hybridMultilevel"/>
    <w:tmpl w:val="E5F8F0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095BB6"/>
    <w:multiLevelType w:val="multilevel"/>
    <w:tmpl w:val="5DA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53CB3"/>
    <w:multiLevelType w:val="hybridMultilevel"/>
    <w:tmpl w:val="AE6E1FE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5811F67"/>
    <w:multiLevelType w:val="hybridMultilevel"/>
    <w:tmpl w:val="11D0D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A16E04"/>
    <w:multiLevelType w:val="hybridMultilevel"/>
    <w:tmpl w:val="B02AEAE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74328B2"/>
    <w:multiLevelType w:val="hybridMultilevel"/>
    <w:tmpl w:val="26C4AA98"/>
    <w:lvl w:ilvl="0" w:tplc="9D7AE574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B9A1FDB"/>
    <w:multiLevelType w:val="hybridMultilevel"/>
    <w:tmpl w:val="BAB409B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1DAD3321"/>
    <w:multiLevelType w:val="multilevel"/>
    <w:tmpl w:val="725E2486"/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Restart w:val="0"/>
      <w:pStyle w:val="Ttulo2"/>
      <w:lvlText w:val="%1.%2."/>
      <w:lvlJc w:val="left"/>
      <w:pPr>
        <w:tabs>
          <w:tab w:val="num" w:pos="717"/>
        </w:tabs>
        <w:ind w:left="714" w:hanging="357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074"/>
        </w:tabs>
        <w:ind w:left="1071" w:hanging="357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431"/>
        </w:tabs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8"/>
        </w:tabs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45"/>
        </w:tabs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02"/>
        </w:tabs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59"/>
        </w:tabs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16"/>
        </w:tabs>
        <w:ind w:left="3213" w:hanging="357"/>
      </w:pPr>
      <w:rPr>
        <w:rFonts w:hint="default"/>
      </w:rPr>
    </w:lvl>
  </w:abstractNum>
  <w:abstractNum w:abstractNumId="19" w15:restartNumberingAfterBreak="0">
    <w:nsid w:val="201618F6"/>
    <w:multiLevelType w:val="multilevel"/>
    <w:tmpl w:val="724C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827B3"/>
    <w:multiLevelType w:val="hybridMultilevel"/>
    <w:tmpl w:val="802ED8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4AA580B"/>
    <w:multiLevelType w:val="hybridMultilevel"/>
    <w:tmpl w:val="E39696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B15BE5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5270C46"/>
    <w:multiLevelType w:val="hybridMultilevel"/>
    <w:tmpl w:val="23AC0594"/>
    <w:lvl w:ilvl="0" w:tplc="EBA23A16">
      <w:start w:val="1"/>
      <w:numFmt w:val="decimal"/>
      <w:pStyle w:val="Ttulo1"/>
      <w:lvlText w:val="%1."/>
      <w:lvlJc w:val="left"/>
      <w:pPr>
        <w:ind w:left="6881" w:hanging="360"/>
      </w:pPr>
    </w:lvl>
    <w:lvl w:ilvl="1" w:tplc="0C0A0019" w:tentative="1">
      <w:start w:val="1"/>
      <w:numFmt w:val="lowerLetter"/>
      <w:lvlText w:val="%2."/>
      <w:lvlJc w:val="left"/>
      <w:pPr>
        <w:ind w:left="7601" w:hanging="360"/>
      </w:pPr>
    </w:lvl>
    <w:lvl w:ilvl="2" w:tplc="0C0A001B" w:tentative="1">
      <w:start w:val="1"/>
      <w:numFmt w:val="lowerRoman"/>
      <w:lvlText w:val="%3."/>
      <w:lvlJc w:val="right"/>
      <w:pPr>
        <w:ind w:left="8321" w:hanging="180"/>
      </w:pPr>
    </w:lvl>
    <w:lvl w:ilvl="3" w:tplc="0C0A000F" w:tentative="1">
      <w:start w:val="1"/>
      <w:numFmt w:val="decimal"/>
      <w:lvlText w:val="%4."/>
      <w:lvlJc w:val="left"/>
      <w:pPr>
        <w:ind w:left="9041" w:hanging="360"/>
      </w:pPr>
    </w:lvl>
    <w:lvl w:ilvl="4" w:tplc="0C0A0019" w:tentative="1">
      <w:start w:val="1"/>
      <w:numFmt w:val="lowerLetter"/>
      <w:lvlText w:val="%5."/>
      <w:lvlJc w:val="left"/>
      <w:pPr>
        <w:ind w:left="9761" w:hanging="360"/>
      </w:pPr>
    </w:lvl>
    <w:lvl w:ilvl="5" w:tplc="0C0A001B" w:tentative="1">
      <w:start w:val="1"/>
      <w:numFmt w:val="lowerRoman"/>
      <w:lvlText w:val="%6."/>
      <w:lvlJc w:val="right"/>
      <w:pPr>
        <w:ind w:left="10481" w:hanging="180"/>
      </w:pPr>
    </w:lvl>
    <w:lvl w:ilvl="6" w:tplc="0C0A000F" w:tentative="1">
      <w:start w:val="1"/>
      <w:numFmt w:val="decimal"/>
      <w:lvlText w:val="%7."/>
      <w:lvlJc w:val="left"/>
      <w:pPr>
        <w:ind w:left="11201" w:hanging="360"/>
      </w:pPr>
    </w:lvl>
    <w:lvl w:ilvl="7" w:tplc="0C0A0019" w:tentative="1">
      <w:start w:val="1"/>
      <w:numFmt w:val="lowerLetter"/>
      <w:lvlText w:val="%8."/>
      <w:lvlJc w:val="left"/>
      <w:pPr>
        <w:ind w:left="11921" w:hanging="360"/>
      </w:pPr>
    </w:lvl>
    <w:lvl w:ilvl="8" w:tplc="0C0A001B" w:tentative="1">
      <w:start w:val="1"/>
      <w:numFmt w:val="lowerRoman"/>
      <w:lvlText w:val="%9."/>
      <w:lvlJc w:val="right"/>
      <w:pPr>
        <w:ind w:left="12641" w:hanging="180"/>
      </w:pPr>
    </w:lvl>
  </w:abstractNum>
  <w:abstractNum w:abstractNumId="24" w15:restartNumberingAfterBreak="0">
    <w:nsid w:val="282F3AC1"/>
    <w:multiLevelType w:val="hybridMultilevel"/>
    <w:tmpl w:val="FC668E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821E98"/>
    <w:multiLevelType w:val="multilevel"/>
    <w:tmpl w:val="E41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429B9"/>
    <w:multiLevelType w:val="multilevel"/>
    <w:tmpl w:val="B5C2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1E26D7"/>
    <w:multiLevelType w:val="hybridMultilevel"/>
    <w:tmpl w:val="69F08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46C49"/>
    <w:multiLevelType w:val="multilevel"/>
    <w:tmpl w:val="196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B67BB4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076D4F"/>
    <w:multiLevelType w:val="hybridMultilevel"/>
    <w:tmpl w:val="6908C13E"/>
    <w:lvl w:ilvl="0" w:tplc="16B69BE0">
      <w:start w:val="7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F047876"/>
    <w:multiLevelType w:val="hybridMultilevel"/>
    <w:tmpl w:val="F1167B48"/>
    <w:lvl w:ilvl="0" w:tplc="92044EA8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FA21509"/>
    <w:multiLevelType w:val="multilevel"/>
    <w:tmpl w:val="3F86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224837"/>
    <w:multiLevelType w:val="hybridMultilevel"/>
    <w:tmpl w:val="645A3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C41CBF"/>
    <w:multiLevelType w:val="hybridMultilevel"/>
    <w:tmpl w:val="2D080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A67537"/>
    <w:multiLevelType w:val="hybridMultilevel"/>
    <w:tmpl w:val="45564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BA50E1"/>
    <w:multiLevelType w:val="hybridMultilevel"/>
    <w:tmpl w:val="350452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7EE54D3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03CEC"/>
    <w:multiLevelType w:val="multilevel"/>
    <w:tmpl w:val="DBD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F3EAC"/>
    <w:multiLevelType w:val="multilevel"/>
    <w:tmpl w:val="143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20187"/>
    <w:multiLevelType w:val="multilevel"/>
    <w:tmpl w:val="4856A19C"/>
    <w:styleLink w:val="Estilotitulo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580"/>
        </w:tabs>
        <w:ind w:left="53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1" w15:restartNumberingAfterBreak="0">
    <w:nsid w:val="3C80489D"/>
    <w:multiLevelType w:val="multilevel"/>
    <w:tmpl w:val="F16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203588"/>
    <w:multiLevelType w:val="multilevel"/>
    <w:tmpl w:val="A56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932CF"/>
    <w:multiLevelType w:val="hybridMultilevel"/>
    <w:tmpl w:val="DAC8EB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AC3F17"/>
    <w:multiLevelType w:val="hybridMultilevel"/>
    <w:tmpl w:val="470CEB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385672"/>
    <w:multiLevelType w:val="multilevel"/>
    <w:tmpl w:val="A56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804FCE"/>
    <w:multiLevelType w:val="hybridMultilevel"/>
    <w:tmpl w:val="C19AE5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8A4D26"/>
    <w:multiLevelType w:val="multilevel"/>
    <w:tmpl w:val="E16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254EBB"/>
    <w:multiLevelType w:val="multilevel"/>
    <w:tmpl w:val="52E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D11AE"/>
    <w:multiLevelType w:val="hybridMultilevel"/>
    <w:tmpl w:val="FEC442C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0" w15:restartNumberingAfterBreak="0">
    <w:nsid w:val="4ABB20E9"/>
    <w:multiLevelType w:val="multilevel"/>
    <w:tmpl w:val="A65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E73E5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1C0DFD"/>
    <w:multiLevelType w:val="hybridMultilevel"/>
    <w:tmpl w:val="2D0800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D8F20E3"/>
    <w:multiLevelType w:val="hybridMultilevel"/>
    <w:tmpl w:val="A52C06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DB5716D"/>
    <w:multiLevelType w:val="multilevel"/>
    <w:tmpl w:val="7B5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CA307F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0925FC"/>
    <w:multiLevelType w:val="multilevel"/>
    <w:tmpl w:val="C26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B36913"/>
    <w:multiLevelType w:val="multilevel"/>
    <w:tmpl w:val="958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17468E"/>
    <w:multiLevelType w:val="hybridMultilevel"/>
    <w:tmpl w:val="E00CC98E"/>
    <w:lvl w:ilvl="0" w:tplc="08AE37E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464A2B"/>
    <w:multiLevelType w:val="hybridMultilevel"/>
    <w:tmpl w:val="554EF17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0" w15:restartNumberingAfterBreak="0">
    <w:nsid w:val="545F7E15"/>
    <w:multiLevelType w:val="hybridMultilevel"/>
    <w:tmpl w:val="10E6C71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54FC0C52"/>
    <w:multiLevelType w:val="hybridMultilevel"/>
    <w:tmpl w:val="B896E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82043A"/>
    <w:multiLevelType w:val="multilevel"/>
    <w:tmpl w:val="BD6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B57E63"/>
    <w:multiLevelType w:val="hybridMultilevel"/>
    <w:tmpl w:val="BB342A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91C537A"/>
    <w:multiLevelType w:val="multilevel"/>
    <w:tmpl w:val="6C7E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F00747"/>
    <w:multiLevelType w:val="hybridMultilevel"/>
    <w:tmpl w:val="D214D3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AAF2FDC"/>
    <w:multiLevelType w:val="multilevel"/>
    <w:tmpl w:val="A416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AD7348"/>
    <w:multiLevelType w:val="multilevel"/>
    <w:tmpl w:val="C624D0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B65C15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1E543F"/>
    <w:multiLevelType w:val="multilevel"/>
    <w:tmpl w:val="7D104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811058"/>
    <w:multiLevelType w:val="multilevel"/>
    <w:tmpl w:val="5A9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3E3532"/>
    <w:multiLevelType w:val="hybridMultilevel"/>
    <w:tmpl w:val="F138B0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71B36D2"/>
    <w:multiLevelType w:val="multilevel"/>
    <w:tmpl w:val="A46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949BD"/>
    <w:multiLevelType w:val="multilevel"/>
    <w:tmpl w:val="77BCE134"/>
    <w:styleLink w:val="Estilonumeracion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5580"/>
        </w:tabs>
        <w:ind w:left="536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4" w15:restartNumberingAfterBreak="0">
    <w:nsid w:val="6A61612B"/>
    <w:multiLevelType w:val="multilevel"/>
    <w:tmpl w:val="13A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A14D1F"/>
    <w:multiLevelType w:val="hybridMultilevel"/>
    <w:tmpl w:val="A718C8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C3579B2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8A4428"/>
    <w:multiLevelType w:val="multilevel"/>
    <w:tmpl w:val="0CC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A2518C"/>
    <w:multiLevelType w:val="hybridMultilevel"/>
    <w:tmpl w:val="661464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E533355"/>
    <w:multiLevelType w:val="multilevel"/>
    <w:tmpl w:val="F948C7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45DBD"/>
    <w:multiLevelType w:val="multilevel"/>
    <w:tmpl w:val="D55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2622FA"/>
    <w:multiLevelType w:val="hybridMultilevel"/>
    <w:tmpl w:val="1220A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FC7348"/>
    <w:multiLevelType w:val="hybridMultilevel"/>
    <w:tmpl w:val="D4B24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773A78"/>
    <w:multiLevelType w:val="multilevel"/>
    <w:tmpl w:val="7FE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EE571C"/>
    <w:multiLevelType w:val="multilevel"/>
    <w:tmpl w:val="04F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4F5EB1"/>
    <w:multiLevelType w:val="multilevel"/>
    <w:tmpl w:val="CAF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720F98"/>
    <w:multiLevelType w:val="multilevel"/>
    <w:tmpl w:val="D64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213BFF"/>
    <w:multiLevelType w:val="multilevel"/>
    <w:tmpl w:val="E3A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3248A9"/>
    <w:multiLevelType w:val="hybridMultilevel"/>
    <w:tmpl w:val="7236E42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9" w15:restartNumberingAfterBreak="0">
    <w:nsid w:val="7E320768"/>
    <w:multiLevelType w:val="hybridMultilevel"/>
    <w:tmpl w:val="84D07FF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1062664">
    <w:abstractNumId w:val="18"/>
  </w:num>
  <w:num w:numId="2" w16cid:durableId="722605952">
    <w:abstractNumId w:val="73"/>
  </w:num>
  <w:num w:numId="3" w16cid:durableId="1816337933">
    <w:abstractNumId w:val="22"/>
  </w:num>
  <w:num w:numId="4" w16cid:durableId="110170693">
    <w:abstractNumId w:val="40"/>
  </w:num>
  <w:num w:numId="5" w16cid:durableId="849220893">
    <w:abstractNumId w:val="23"/>
  </w:num>
  <w:num w:numId="6" w16cid:durableId="1396664811">
    <w:abstractNumId w:val="0"/>
  </w:num>
  <w:num w:numId="7" w16cid:durableId="1782412506">
    <w:abstractNumId w:val="31"/>
  </w:num>
  <w:num w:numId="8" w16cid:durableId="798383238">
    <w:abstractNumId w:val="16"/>
  </w:num>
  <w:num w:numId="9" w16cid:durableId="1117337448">
    <w:abstractNumId w:val="24"/>
  </w:num>
  <w:num w:numId="10" w16cid:durableId="761877154">
    <w:abstractNumId w:val="17"/>
  </w:num>
  <w:num w:numId="11" w16cid:durableId="1433814186">
    <w:abstractNumId w:val="63"/>
  </w:num>
  <w:num w:numId="12" w16cid:durableId="441337666">
    <w:abstractNumId w:val="65"/>
  </w:num>
  <w:num w:numId="13" w16cid:durableId="1865240686">
    <w:abstractNumId w:val="18"/>
  </w:num>
  <w:num w:numId="14" w16cid:durableId="1373916649">
    <w:abstractNumId w:val="5"/>
  </w:num>
  <w:num w:numId="15" w16cid:durableId="800340521">
    <w:abstractNumId w:val="46"/>
  </w:num>
  <w:num w:numId="16" w16cid:durableId="1072242931">
    <w:abstractNumId w:val="35"/>
  </w:num>
  <w:num w:numId="17" w16cid:durableId="1389887823">
    <w:abstractNumId w:val="33"/>
  </w:num>
  <w:num w:numId="18" w16cid:durableId="612245526">
    <w:abstractNumId w:val="27"/>
  </w:num>
  <w:num w:numId="19" w16cid:durableId="1322584258">
    <w:abstractNumId w:val="61"/>
  </w:num>
  <w:num w:numId="20" w16cid:durableId="1161700931">
    <w:abstractNumId w:val="58"/>
  </w:num>
  <w:num w:numId="21" w16cid:durableId="2114669578">
    <w:abstractNumId w:val="60"/>
  </w:num>
  <w:num w:numId="22" w16cid:durableId="937060879">
    <w:abstractNumId w:val="30"/>
  </w:num>
  <w:num w:numId="23" w16cid:durableId="1975794126">
    <w:abstractNumId w:val="6"/>
  </w:num>
  <w:num w:numId="24" w16cid:durableId="335035230">
    <w:abstractNumId w:val="59"/>
  </w:num>
  <w:num w:numId="25" w16cid:durableId="1157922405">
    <w:abstractNumId w:val="34"/>
  </w:num>
  <w:num w:numId="26" w16cid:durableId="1915239272">
    <w:abstractNumId w:val="36"/>
  </w:num>
  <w:num w:numId="27" w16cid:durableId="1770201604">
    <w:abstractNumId w:val="43"/>
  </w:num>
  <w:num w:numId="28" w16cid:durableId="1026517855">
    <w:abstractNumId w:val="72"/>
  </w:num>
  <w:num w:numId="29" w16cid:durableId="1754431012">
    <w:abstractNumId w:val="79"/>
  </w:num>
  <w:num w:numId="30" w16cid:durableId="2127238304">
    <w:abstractNumId w:val="10"/>
  </w:num>
  <w:num w:numId="31" w16cid:durableId="902911721">
    <w:abstractNumId w:val="86"/>
  </w:num>
  <w:num w:numId="32" w16cid:durableId="633213810">
    <w:abstractNumId w:val="87"/>
  </w:num>
  <w:num w:numId="33" w16cid:durableId="1955407884">
    <w:abstractNumId w:val="15"/>
  </w:num>
  <w:num w:numId="34" w16cid:durableId="1043599640">
    <w:abstractNumId w:val="70"/>
  </w:num>
  <w:num w:numId="35" w16cid:durableId="845439349">
    <w:abstractNumId w:val="77"/>
  </w:num>
  <w:num w:numId="36" w16cid:durableId="187720067">
    <w:abstractNumId w:val="9"/>
  </w:num>
  <w:num w:numId="37" w16cid:durableId="1575895762">
    <w:abstractNumId w:val="26"/>
  </w:num>
  <w:num w:numId="38" w16cid:durableId="34085780">
    <w:abstractNumId w:val="28"/>
  </w:num>
  <w:num w:numId="39" w16cid:durableId="1676296639">
    <w:abstractNumId w:val="38"/>
  </w:num>
  <w:num w:numId="40" w16cid:durableId="845905888">
    <w:abstractNumId w:val="2"/>
  </w:num>
  <w:num w:numId="41" w16cid:durableId="1654875346">
    <w:abstractNumId w:val="1"/>
  </w:num>
  <w:num w:numId="42" w16cid:durableId="1051810210">
    <w:abstractNumId w:val="7"/>
  </w:num>
  <w:num w:numId="43" w16cid:durableId="1732071884">
    <w:abstractNumId w:val="74"/>
  </w:num>
  <w:num w:numId="44" w16cid:durableId="1357464360">
    <w:abstractNumId w:val="41"/>
  </w:num>
  <w:num w:numId="45" w16cid:durableId="1924030286">
    <w:abstractNumId w:val="19"/>
  </w:num>
  <w:num w:numId="46" w16cid:durableId="1569071851">
    <w:abstractNumId w:val="8"/>
  </w:num>
  <w:num w:numId="47" w16cid:durableId="2022123400">
    <w:abstractNumId w:val="42"/>
  </w:num>
  <w:num w:numId="48" w16cid:durableId="90665131">
    <w:abstractNumId w:val="56"/>
  </w:num>
  <w:num w:numId="49" w16cid:durableId="620652275">
    <w:abstractNumId w:val="12"/>
  </w:num>
  <w:num w:numId="50" w16cid:durableId="1374844905">
    <w:abstractNumId w:val="52"/>
  </w:num>
  <w:num w:numId="51" w16cid:durableId="1890413914">
    <w:abstractNumId w:val="75"/>
  </w:num>
  <w:num w:numId="52" w16cid:durableId="282615550">
    <w:abstractNumId w:val="89"/>
  </w:num>
  <w:num w:numId="53" w16cid:durableId="710492683">
    <w:abstractNumId w:val="78"/>
  </w:num>
  <w:num w:numId="54" w16cid:durableId="356583975">
    <w:abstractNumId w:val="20"/>
  </w:num>
  <w:num w:numId="55" w16cid:durableId="1524593304">
    <w:abstractNumId w:val="11"/>
  </w:num>
  <w:num w:numId="56" w16cid:durableId="1911504277">
    <w:abstractNumId w:val="53"/>
  </w:num>
  <w:num w:numId="57" w16cid:durableId="241523787">
    <w:abstractNumId w:val="3"/>
  </w:num>
  <w:num w:numId="58" w16cid:durableId="1792093377">
    <w:abstractNumId w:val="13"/>
  </w:num>
  <w:num w:numId="59" w16cid:durableId="200826021">
    <w:abstractNumId w:val="88"/>
  </w:num>
  <w:num w:numId="60" w16cid:durableId="213736812">
    <w:abstractNumId w:val="45"/>
  </w:num>
  <w:num w:numId="61" w16cid:durableId="742874646">
    <w:abstractNumId w:val="44"/>
  </w:num>
  <w:num w:numId="62" w16cid:durableId="975720375">
    <w:abstractNumId w:val="81"/>
  </w:num>
  <w:num w:numId="63" w16cid:durableId="917176543">
    <w:abstractNumId w:val="14"/>
  </w:num>
  <w:num w:numId="64" w16cid:durableId="2008557903">
    <w:abstractNumId w:val="71"/>
  </w:num>
  <w:num w:numId="65" w16cid:durableId="1612199716">
    <w:abstractNumId w:val="21"/>
  </w:num>
  <w:num w:numId="66" w16cid:durableId="1498499652">
    <w:abstractNumId w:val="32"/>
  </w:num>
  <w:num w:numId="67" w16cid:durableId="2041856001">
    <w:abstractNumId w:val="67"/>
  </w:num>
  <w:num w:numId="68" w16cid:durableId="1866941259">
    <w:abstractNumId w:val="83"/>
  </w:num>
  <w:num w:numId="69" w16cid:durableId="1983072779">
    <w:abstractNumId w:val="49"/>
  </w:num>
  <w:num w:numId="70" w16cid:durableId="504200618">
    <w:abstractNumId w:val="48"/>
  </w:num>
  <w:num w:numId="71" w16cid:durableId="1028262658">
    <w:abstractNumId w:val="4"/>
  </w:num>
  <w:num w:numId="72" w16cid:durableId="303855862">
    <w:abstractNumId w:val="84"/>
  </w:num>
  <w:num w:numId="73" w16cid:durableId="404037109">
    <w:abstractNumId w:val="82"/>
  </w:num>
  <w:num w:numId="74" w16cid:durableId="798911459">
    <w:abstractNumId w:val="55"/>
  </w:num>
  <w:num w:numId="75" w16cid:durableId="2092434417">
    <w:abstractNumId w:val="29"/>
  </w:num>
  <w:num w:numId="76" w16cid:durableId="1784694119">
    <w:abstractNumId w:val="68"/>
  </w:num>
  <w:num w:numId="77" w16cid:durableId="1982495203">
    <w:abstractNumId w:val="37"/>
  </w:num>
  <w:num w:numId="78" w16cid:durableId="1825509248">
    <w:abstractNumId w:val="51"/>
  </w:num>
  <w:num w:numId="79" w16cid:durableId="2033146550">
    <w:abstractNumId w:val="76"/>
  </w:num>
  <w:num w:numId="80" w16cid:durableId="1368528982">
    <w:abstractNumId w:val="66"/>
  </w:num>
  <w:num w:numId="81" w16cid:durableId="407652912">
    <w:abstractNumId w:val="62"/>
  </w:num>
  <w:num w:numId="82" w16cid:durableId="1301694687">
    <w:abstractNumId w:val="47"/>
  </w:num>
  <w:num w:numId="83" w16cid:durableId="1048728287">
    <w:abstractNumId w:val="57"/>
  </w:num>
  <w:num w:numId="84" w16cid:durableId="1737508696">
    <w:abstractNumId w:val="80"/>
  </w:num>
  <w:num w:numId="85" w16cid:durableId="1159930891">
    <w:abstractNumId w:val="50"/>
  </w:num>
  <w:num w:numId="86" w16cid:durableId="1419785948">
    <w:abstractNumId w:val="85"/>
  </w:num>
  <w:num w:numId="87" w16cid:durableId="1647588963">
    <w:abstractNumId w:val="54"/>
  </w:num>
  <w:num w:numId="88" w16cid:durableId="2063556980">
    <w:abstractNumId w:val="39"/>
  </w:num>
  <w:num w:numId="89" w16cid:durableId="132984418">
    <w:abstractNumId w:val="64"/>
  </w:num>
  <w:num w:numId="90" w16cid:durableId="245574380">
    <w:abstractNumId w:val="25"/>
  </w:num>
  <w:num w:numId="91" w16cid:durableId="1919054833">
    <w:abstractNumId w:val="6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>
      <o:colormru v:ext="edit" colors="#339,#ffc,#ff9,#96f"/>
    </o:shapedefaults>
    <o:shapelayout v:ext="edit">
      <o:idmap v:ext="edit" data="1"/>
      <o:rules v:ext="edit">
        <o:r id="V:Rule1" type="connector" idref="#_x0000_s102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23D"/>
    <w:rsid w:val="00002530"/>
    <w:rsid w:val="000036AD"/>
    <w:rsid w:val="0000376B"/>
    <w:rsid w:val="00003ADA"/>
    <w:rsid w:val="000132F2"/>
    <w:rsid w:val="00017EC9"/>
    <w:rsid w:val="00023194"/>
    <w:rsid w:val="0002415E"/>
    <w:rsid w:val="00040AE1"/>
    <w:rsid w:val="0005466B"/>
    <w:rsid w:val="00054A60"/>
    <w:rsid w:val="0006717A"/>
    <w:rsid w:val="000701F1"/>
    <w:rsid w:val="00072281"/>
    <w:rsid w:val="00072A52"/>
    <w:rsid w:val="000828C9"/>
    <w:rsid w:val="000929EF"/>
    <w:rsid w:val="00094C52"/>
    <w:rsid w:val="000A3AC1"/>
    <w:rsid w:val="000B5A56"/>
    <w:rsid w:val="000B7EC7"/>
    <w:rsid w:val="000C0A62"/>
    <w:rsid w:val="000C19D9"/>
    <w:rsid w:val="000C372A"/>
    <w:rsid w:val="000D529C"/>
    <w:rsid w:val="000D6836"/>
    <w:rsid w:val="000E25C1"/>
    <w:rsid w:val="000E3D4E"/>
    <w:rsid w:val="000E4241"/>
    <w:rsid w:val="000E5634"/>
    <w:rsid w:val="000F0CA2"/>
    <w:rsid w:val="000F245F"/>
    <w:rsid w:val="000F6BA0"/>
    <w:rsid w:val="000F7F1D"/>
    <w:rsid w:val="00101939"/>
    <w:rsid w:val="00103925"/>
    <w:rsid w:val="001065C5"/>
    <w:rsid w:val="001105D6"/>
    <w:rsid w:val="00111755"/>
    <w:rsid w:val="001165B7"/>
    <w:rsid w:val="0011691C"/>
    <w:rsid w:val="00116C49"/>
    <w:rsid w:val="00116CD4"/>
    <w:rsid w:val="00126469"/>
    <w:rsid w:val="00127D26"/>
    <w:rsid w:val="0013214F"/>
    <w:rsid w:val="00136366"/>
    <w:rsid w:val="00141E58"/>
    <w:rsid w:val="001427E7"/>
    <w:rsid w:val="00147368"/>
    <w:rsid w:val="00150E15"/>
    <w:rsid w:val="00152335"/>
    <w:rsid w:val="001548AA"/>
    <w:rsid w:val="001641C3"/>
    <w:rsid w:val="00165D80"/>
    <w:rsid w:val="00167B0D"/>
    <w:rsid w:val="001703FF"/>
    <w:rsid w:val="0017081F"/>
    <w:rsid w:val="0017308F"/>
    <w:rsid w:val="00174116"/>
    <w:rsid w:val="00174526"/>
    <w:rsid w:val="00182263"/>
    <w:rsid w:val="00186089"/>
    <w:rsid w:val="0019191D"/>
    <w:rsid w:val="0019568C"/>
    <w:rsid w:val="001A41A0"/>
    <w:rsid w:val="001B37C9"/>
    <w:rsid w:val="001B47DC"/>
    <w:rsid w:val="001B5BBE"/>
    <w:rsid w:val="001B7CCC"/>
    <w:rsid w:val="001C3B6A"/>
    <w:rsid w:val="001C58DD"/>
    <w:rsid w:val="001C5B29"/>
    <w:rsid w:val="001C696E"/>
    <w:rsid w:val="001D0FBE"/>
    <w:rsid w:val="001D17FF"/>
    <w:rsid w:val="001D782A"/>
    <w:rsid w:val="001E23C5"/>
    <w:rsid w:val="001E2CA1"/>
    <w:rsid w:val="001E328E"/>
    <w:rsid w:val="001E45BA"/>
    <w:rsid w:val="001F7311"/>
    <w:rsid w:val="00200354"/>
    <w:rsid w:val="0020132A"/>
    <w:rsid w:val="002025F1"/>
    <w:rsid w:val="0020330E"/>
    <w:rsid w:val="002056B4"/>
    <w:rsid w:val="00206983"/>
    <w:rsid w:val="00214BF7"/>
    <w:rsid w:val="00216AEE"/>
    <w:rsid w:val="00217EC9"/>
    <w:rsid w:val="00220670"/>
    <w:rsid w:val="00221E51"/>
    <w:rsid w:val="002222CF"/>
    <w:rsid w:val="0022442D"/>
    <w:rsid w:val="0022500B"/>
    <w:rsid w:val="00226024"/>
    <w:rsid w:val="00232C45"/>
    <w:rsid w:val="00233FF9"/>
    <w:rsid w:val="00234C0F"/>
    <w:rsid w:val="00234FD5"/>
    <w:rsid w:val="00240B89"/>
    <w:rsid w:val="00243BA8"/>
    <w:rsid w:val="0025120B"/>
    <w:rsid w:val="00256446"/>
    <w:rsid w:val="00257918"/>
    <w:rsid w:val="00260527"/>
    <w:rsid w:val="00260C01"/>
    <w:rsid w:val="002643E4"/>
    <w:rsid w:val="00265C0D"/>
    <w:rsid w:val="00267C56"/>
    <w:rsid w:val="002706E4"/>
    <w:rsid w:val="002709C0"/>
    <w:rsid w:val="00272B07"/>
    <w:rsid w:val="00274589"/>
    <w:rsid w:val="00275359"/>
    <w:rsid w:val="00280100"/>
    <w:rsid w:val="00280EDD"/>
    <w:rsid w:val="0028121A"/>
    <w:rsid w:val="002822DB"/>
    <w:rsid w:val="00282E50"/>
    <w:rsid w:val="00283C0B"/>
    <w:rsid w:val="00290686"/>
    <w:rsid w:val="00295472"/>
    <w:rsid w:val="0029652C"/>
    <w:rsid w:val="002A00AE"/>
    <w:rsid w:val="002A1EC0"/>
    <w:rsid w:val="002A22E5"/>
    <w:rsid w:val="002A3E6D"/>
    <w:rsid w:val="002A5CFE"/>
    <w:rsid w:val="002A64FE"/>
    <w:rsid w:val="002C069A"/>
    <w:rsid w:val="002D4DA3"/>
    <w:rsid w:val="002D67BE"/>
    <w:rsid w:val="002D6A51"/>
    <w:rsid w:val="002D7D5E"/>
    <w:rsid w:val="002E0EB0"/>
    <w:rsid w:val="00300456"/>
    <w:rsid w:val="00302F62"/>
    <w:rsid w:val="00310402"/>
    <w:rsid w:val="00312175"/>
    <w:rsid w:val="00312AD0"/>
    <w:rsid w:val="0031332E"/>
    <w:rsid w:val="00315AFE"/>
    <w:rsid w:val="0031730F"/>
    <w:rsid w:val="003202A2"/>
    <w:rsid w:val="003233DD"/>
    <w:rsid w:val="0032457B"/>
    <w:rsid w:val="003251F8"/>
    <w:rsid w:val="00327AC9"/>
    <w:rsid w:val="00332277"/>
    <w:rsid w:val="003326F6"/>
    <w:rsid w:val="00332B15"/>
    <w:rsid w:val="0033485E"/>
    <w:rsid w:val="003366D7"/>
    <w:rsid w:val="0034351E"/>
    <w:rsid w:val="00343CFC"/>
    <w:rsid w:val="003440B1"/>
    <w:rsid w:val="0034429C"/>
    <w:rsid w:val="00346DCD"/>
    <w:rsid w:val="003564E9"/>
    <w:rsid w:val="00360540"/>
    <w:rsid w:val="00360DB1"/>
    <w:rsid w:val="00361ED9"/>
    <w:rsid w:val="00374C0E"/>
    <w:rsid w:val="00375619"/>
    <w:rsid w:val="00376822"/>
    <w:rsid w:val="003769AD"/>
    <w:rsid w:val="00381290"/>
    <w:rsid w:val="00382E41"/>
    <w:rsid w:val="00390B74"/>
    <w:rsid w:val="00391768"/>
    <w:rsid w:val="00391E4A"/>
    <w:rsid w:val="003966A0"/>
    <w:rsid w:val="0039791C"/>
    <w:rsid w:val="003A117C"/>
    <w:rsid w:val="003C7145"/>
    <w:rsid w:val="003D247B"/>
    <w:rsid w:val="003D27AB"/>
    <w:rsid w:val="003D6555"/>
    <w:rsid w:val="003D7CEE"/>
    <w:rsid w:val="003E0ECE"/>
    <w:rsid w:val="003E38AC"/>
    <w:rsid w:val="003E61D0"/>
    <w:rsid w:val="003E659D"/>
    <w:rsid w:val="003F0A0C"/>
    <w:rsid w:val="003F1EFA"/>
    <w:rsid w:val="004003A2"/>
    <w:rsid w:val="00404DBA"/>
    <w:rsid w:val="004062B5"/>
    <w:rsid w:val="0040672F"/>
    <w:rsid w:val="004115FE"/>
    <w:rsid w:val="00411E04"/>
    <w:rsid w:val="00414DFB"/>
    <w:rsid w:val="00420498"/>
    <w:rsid w:val="00420A37"/>
    <w:rsid w:val="004218EC"/>
    <w:rsid w:val="00424142"/>
    <w:rsid w:val="004247F1"/>
    <w:rsid w:val="00427633"/>
    <w:rsid w:val="004276E3"/>
    <w:rsid w:val="00427A16"/>
    <w:rsid w:val="00431BB0"/>
    <w:rsid w:val="00433769"/>
    <w:rsid w:val="004346A0"/>
    <w:rsid w:val="00437C2B"/>
    <w:rsid w:val="004451F8"/>
    <w:rsid w:val="00450C86"/>
    <w:rsid w:val="00450F5A"/>
    <w:rsid w:val="00451653"/>
    <w:rsid w:val="0045176A"/>
    <w:rsid w:val="00451810"/>
    <w:rsid w:val="00452331"/>
    <w:rsid w:val="00453D14"/>
    <w:rsid w:val="00456BD1"/>
    <w:rsid w:val="00457C1D"/>
    <w:rsid w:val="00457D04"/>
    <w:rsid w:val="00460515"/>
    <w:rsid w:val="0046593F"/>
    <w:rsid w:val="00470A1C"/>
    <w:rsid w:val="004762E5"/>
    <w:rsid w:val="004806FB"/>
    <w:rsid w:val="00480DAB"/>
    <w:rsid w:val="004904BD"/>
    <w:rsid w:val="004922F9"/>
    <w:rsid w:val="00494CEF"/>
    <w:rsid w:val="00494D3B"/>
    <w:rsid w:val="0049523C"/>
    <w:rsid w:val="004963BF"/>
    <w:rsid w:val="004A00EA"/>
    <w:rsid w:val="004A0672"/>
    <w:rsid w:val="004A0B02"/>
    <w:rsid w:val="004A2D35"/>
    <w:rsid w:val="004A4E4B"/>
    <w:rsid w:val="004A6422"/>
    <w:rsid w:val="004A681D"/>
    <w:rsid w:val="004B1CAA"/>
    <w:rsid w:val="004B71A4"/>
    <w:rsid w:val="004C0546"/>
    <w:rsid w:val="004C19D8"/>
    <w:rsid w:val="004C42C3"/>
    <w:rsid w:val="004C5A68"/>
    <w:rsid w:val="004C7CEA"/>
    <w:rsid w:val="004D07DA"/>
    <w:rsid w:val="004D455A"/>
    <w:rsid w:val="004E384A"/>
    <w:rsid w:val="004E3F70"/>
    <w:rsid w:val="004E49A7"/>
    <w:rsid w:val="004F0ECB"/>
    <w:rsid w:val="004F1959"/>
    <w:rsid w:val="004F349C"/>
    <w:rsid w:val="0050051D"/>
    <w:rsid w:val="00502AEA"/>
    <w:rsid w:val="005061BF"/>
    <w:rsid w:val="0051317B"/>
    <w:rsid w:val="00513FB5"/>
    <w:rsid w:val="00514CB4"/>
    <w:rsid w:val="00517076"/>
    <w:rsid w:val="00525BAF"/>
    <w:rsid w:val="00527DC3"/>
    <w:rsid w:val="005301D2"/>
    <w:rsid w:val="0053245F"/>
    <w:rsid w:val="005330EF"/>
    <w:rsid w:val="005331AC"/>
    <w:rsid w:val="00541B66"/>
    <w:rsid w:val="00542C7C"/>
    <w:rsid w:val="005437CB"/>
    <w:rsid w:val="00551CB9"/>
    <w:rsid w:val="00552ED7"/>
    <w:rsid w:val="00553CA6"/>
    <w:rsid w:val="0055461A"/>
    <w:rsid w:val="005567AD"/>
    <w:rsid w:val="005608B4"/>
    <w:rsid w:val="00560B74"/>
    <w:rsid w:val="00560D32"/>
    <w:rsid w:val="00560F3C"/>
    <w:rsid w:val="00561312"/>
    <w:rsid w:val="00561C6F"/>
    <w:rsid w:val="005645E7"/>
    <w:rsid w:val="005652FE"/>
    <w:rsid w:val="00565741"/>
    <w:rsid w:val="00566C35"/>
    <w:rsid w:val="005760F8"/>
    <w:rsid w:val="00581BA3"/>
    <w:rsid w:val="005828AE"/>
    <w:rsid w:val="005830A1"/>
    <w:rsid w:val="00587229"/>
    <w:rsid w:val="00592346"/>
    <w:rsid w:val="0059742A"/>
    <w:rsid w:val="005A1201"/>
    <w:rsid w:val="005A1381"/>
    <w:rsid w:val="005A3880"/>
    <w:rsid w:val="005A4D58"/>
    <w:rsid w:val="005A5560"/>
    <w:rsid w:val="005B1E06"/>
    <w:rsid w:val="005C0E01"/>
    <w:rsid w:val="005C3ED6"/>
    <w:rsid w:val="005C56F9"/>
    <w:rsid w:val="005D15B5"/>
    <w:rsid w:val="005D16CC"/>
    <w:rsid w:val="005D1AE4"/>
    <w:rsid w:val="005D2198"/>
    <w:rsid w:val="005D2ABC"/>
    <w:rsid w:val="005D3E9E"/>
    <w:rsid w:val="005D552B"/>
    <w:rsid w:val="005D64FC"/>
    <w:rsid w:val="005D771B"/>
    <w:rsid w:val="005D7C42"/>
    <w:rsid w:val="005E2EE4"/>
    <w:rsid w:val="005E6EC1"/>
    <w:rsid w:val="005F628D"/>
    <w:rsid w:val="005F7A67"/>
    <w:rsid w:val="00607064"/>
    <w:rsid w:val="00610255"/>
    <w:rsid w:val="00620D18"/>
    <w:rsid w:val="0062569B"/>
    <w:rsid w:val="00627D15"/>
    <w:rsid w:val="00631848"/>
    <w:rsid w:val="00632047"/>
    <w:rsid w:val="0063341F"/>
    <w:rsid w:val="00637695"/>
    <w:rsid w:val="00645580"/>
    <w:rsid w:val="0064578D"/>
    <w:rsid w:val="00652DE3"/>
    <w:rsid w:val="0065474F"/>
    <w:rsid w:val="00655324"/>
    <w:rsid w:val="00660724"/>
    <w:rsid w:val="00661C0B"/>
    <w:rsid w:val="006642C2"/>
    <w:rsid w:val="0066491F"/>
    <w:rsid w:val="0066507E"/>
    <w:rsid w:val="00666A41"/>
    <w:rsid w:val="00666C5C"/>
    <w:rsid w:val="00671A14"/>
    <w:rsid w:val="00672212"/>
    <w:rsid w:val="00672420"/>
    <w:rsid w:val="0068225B"/>
    <w:rsid w:val="00682484"/>
    <w:rsid w:val="00685A57"/>
    <w:rsid w:val="00686C5D"/>
    <w:rsid w:val="00687291"/>
    <w:rsid w:val="00694EA0"/>
    <w:rsid w:val="006A0DD6"/>
    <w:rsid w:val="006A0FDD"/>
    <w:rsid w:val="006A2C19"/>
    <w:rsid w:val="006A2C76"/>
    <w:rsid w:val="006A5045"/>
    <w:rsid w:val="006A5704"/>
    <w:rsid w:val="006C2D09"/>
    <w:rsid w:val="006C57FB"/>
    <w:rsid w:val="006C6242"/>
    <w:rsid w:val="006C6EA5"/>
    <w:rsid w:val="006E2621"/>
    <w:rsid w:val="006E3FCA"/>
    <w:rsid w:val="006E4E1D"/>
    <w:rsid w:val="006E6241"/>
    <w:rsid w:val="006E647F"/>
    <w:rsid w:val="006F059E"/>
    <w:rsid w:val="006F0964"/>
    <w:rsid w:val="006F6654"/>
    <w:rsid w:val="006F72FA"/>
    <w:rsid w:val="006F7CEC"/>
    <w:rsid w:val="00702A30"/>
    <w:rsid w:val="00710E5F"/>
    <w:rsid w:val="00716466"/>
    <w:rsid w:val="00717073"/>
    <w:rsid w:val="00717D1A"/>
    <w:rsid w:val="007219F2"/>
    <w:rsid w:val="00722EFA"/>
    <w:rsid w:val="0072593D"/>
    <w:rsid w:val="00732A67"/>
    <w:rsid w:val="00741684"/>
    <w:rsid w:val="00743130"/>
    <w:rsid w:val="00745ECA"/>
    <w:rsid w:val="007461B4"/>
    <w:rsid w:val="00752598"/>
    <w:rsid w:val="00752DD5"/>
    <w:rsid w:val="00754729"/>
    <w:rsid w:val="00754DDA"/>
    <w:rsid w:val="00756A38"/>
    <w:rsid w:val="00771CA2"/>
    <w:rsid w:val="00774EFD"/>
    <w:rsid w:val="00782483"/>
    <w:rsid w:val="007828F1"/>
    <w:rsid w:val="00790A40"/>
    <w:rsid w:val="00790C83"/>
    <w:rsid w:val="00791066"/>
    <w:rsid w:val="00794236"/>
    <w:rsid w:val="007A0E7E"/>
    <w:rsid w:val="007A0FF5"/>
    <w:rsid w:val="007A6EE9"/>
    <w:rsid w:val="007B1C4E"/>
    <w:rsid w:val="007B272A"/>
    <w:rsid w:val="007B6ED0"/>
    <w:rsid w:val="007B7314"/>
    <w:rsid w:val="007C53DC"/>
    <w:rsid w:val="007D335A"/>
    <w:rsid w:val="007D3860"/>
    <w:rsid w:val="007D413E"/>
    <w:rsid w:val="007E0F9E"/>
    <w:rsid w:val="007E4973"/>
    <w:rsid w:val="007E4F27"/>
    <w:rsid w:val="00803035"/>
    <w:rsid w:val="00807DBE"/>
    <w:rsid w:val="00810521"/>
    <w:rsid w:val="00811F8D"/>
    <w:rsid w:val="008133D6"/>
    <w:rsid w:val="008143E3"/>
    <w:rsid w:val="00814664"/>
    <w:rsid w:val="008261F8"/>
    <w:rsid w:val="0083798F"/>
    <w:rsid w:val="00837BDE"/>
    <w:rsid w:val="00841B27"/>
    <w:rsid w:val="008430E7"/>
    <w:rsid w:val="00844E18"/>
    <w:rsid w:val="0084534A"/>
    <w:rsid w:val="00852C50"/>
    <w:rsid w:val="0085319B"/>
    <w:rsid w:val="00864FB8"/>
    <w:rsid w:val="008663AF"/>
    <w:rsid w:val="008702A9"/>
    <w:rsid w:val="008763B7"/>
    <w:rsid w:val="008764CD"/>
    <w:rsid w:val="0087700D"/>
    <w:rsid w:val="00885B7E"/>
    <w:rsid w:val="00887C0C"/>
    <w:rsid w:val="00891743"/>
    <w:rsid w:val="00896285"/>
    <w:rsid w:val="00896AF9"/>
    <w:rsid w:val="008A2DA1"/>
    <w:rsid w:val="008A596C"/>
    <w:rsid w:val="008A6853"/>
    <w:rsid w:val="008A775B"/>
    <w:rsid w:val="008B12E9"/>
    <w:rsid w:val="008B419D"/>
    <w:rsid w:val="008B6C11"/>
    <w:rsid w:val="008C13DD"/>
    <w:rsid w:val="008C1E7A"/>
    <w:rsid w:val="008C2B02"/>
    <w:rsid w:val="008C49D4"/>
    <w:rsid w:val="008C5D8E"/>
    <w:rsid w:val="008D076E"/>
    <w:rsid w:val="008E0580"/>
    <w:rsid w:val="008E4764"/>
    <w:rsid w:val="008E52D6"/>
    <w:rsid w:val="008F2B42"/>
    <w:rsid w:val="008F4E68"/>
    <w:rsid w:val="008F610B"/>
    <w:rsid w:val="008F7581"/>
    <w:rsid w:val="0090237B"/>
    <w:rsid w:val="00903D68"/>
    <w:rsid w:val="0090499C"/>
    <w:rsid w:val="009150F4"/>
    <w:rsid w:val="00920E0E"/>
    <w:rsid w:val="0092356A"/>
    <w:rsid w:val="00944051"/>
    <w:rsid w:val="00944C2B"/>
    <w:rsid w:val="009471A9"/>
    <w:rsid w:val="00951F0C"/>
    <w:rsid w:val="00955370"/>
    <w:rsid w:val="00963418"/>
    <w:rsid w:val="009643E4"/>
    <w:rsid w:val="00967D70"/>
    <w:rsid w:val="00974546"/>
    <w:rsid w:val="009757A6"/>
    <w:rsid w:val="00976610"/>
    <w:rsid w:val="00986CC2"/>
    <w:rsid w:val="00996DAB"/>
    <w:rsid w:val="009A2439"/>
    <w:rsid w:val="009A5837"/>
    <w:rsid w:val="009A5EA3"/>
    <w:rsid w:val="009B0668"/>
    <w:rsid w:val="009B3C96"/>
    <w:rsid w:val="009B65BA"/>
    <w:rsid w:val="009B75FC"/>
    <w:rsid w:val="009C1AF8"/>
    <w:rsid w:val="009C6426"/>
    <w:rsid w:val="009C70A0"/>
    <w:rsid w:val="009D011E"/>
    <w:rsid w:val="009D0451"/>
    <w:rsid w:val="009D0B6D"/>
    <w:rsid w:val="009D0BA2"/>
    <w:rsid w:val="009D59B1"/>
    <w:rsid w:val="009D5B95"/>
    <w:rsid w:val="009E031F"/>
    <w:rsid w:val="009E0AFD"/>
    <w:rsid w:val="009E1686"/>
    <w:rsid w:val="009E4380"/>
    <w:rsid w:val="009E48D5"/>
    <w:rsid w:val="009E4C6A"/>
    <w:rsid w:val="009F0961"/>
    <w:rsid w:val="009F3FBB"/>
    <w:rsid w:val="009F49FF"/>
    <w:rsid w:val="009F524E"/>
    <w:rsid w:val="009F6F4E"/>
    <w:rsid w:val="00A004AC"/>
    <w:rsid w:val="00A0221D"/>
    <w:rsid w:val="00A02B9A"/>
    <w:rsid w:val="00A039C1"/>
    <w:rsid w:val="00A04B7C"/>
    <w:rsid w:val="00A05DA0"/>
    <w:rsid w:val="00A2121E"/>
    <w:rsid w:val="00A22C73"/>
    <w:rsid w:val="00A22EAC"/>
    <w:rsid w:val="00A23568"/>
    <w:rsid w:val="00A2483C"/>
    <w:rsid w:val="00A26833"/>
    <w:rsid w:val="00A26A58"/>
    <w:rsid w:val="00A41A06"/>
    <w:rsid w:val="00A4467C"/>
    <w:rsid w:val="00A473AC"/>
    <w:rsid w:val="00A55FEE"/>
    <w:rsid w:val="00A61EE8"/>
    <w:rsid w:val="00A653E7"/>
    <w:rsid w:val="00A65932"/>
    <w:rsid w:val="00A65A26"/>
    <w:rsid w:val="00A70C93"/>
    <w:rsid w:val="00A7193D"/>
    <w:rsid w:val="00A81729"/>
    <w:rsid w:val="00A84892"/>
    <w:rsid w:val="00A84CC6"/>
    <w:rsid w:val="00A85336"/>
    <w:rsid w:val="00A855B9"/>
    <w:rsid w:val="00A91052"/>
    <w:rsid w:val="00A93A4B"/>
    <w:rsid w:val="00A964C7"/>
    <w:rsid w:val="00AA00D9"/>
    <w:rsid w:val="00AA0D14"/>
    <w:rsid w:val="00AA1205"/>
    <w:rsid w:val="00AA41EA"/>
    <w:rsid w:val="00AA5956"/>
    <w:rsid w:val="00AB08F3"/>
    <w:rsid w:val="00AB55FE"/>
    <w:rsid w:val="00AB5E24"/>
    <w:rsid w:val="00AB61FA"/>
    <w:rsid w:val="00AC188B"/>
    <w:rsid w:val="00AC1AE2"/>
    <w:rsid w:val="00AC36C3"/>
    <w:rsid w:val="00AC6745"/>
    <w:rsid w:val="00AD123D"/>
    <w:rsid w:val="00AD3DED"/>
    <w:rsid w:val="00AD779D"/>
    <w:rsid w:val="00AE1AC7"/>
    <w:rsid w:val="00AE50B2"/>
    <w:rsid w:val="00AE584F"/>
    <w:rsid w:val="00AE7D63"/>
    <w:rsid w:val="00AF5FE7"/>
    <w:rsid w:val="00B04814"/>
    <w:rsid w:val="00B04F5A"/>
    <w:rsid w:val="00B11959"/>
    <w:rsid w:val="00B17FFB"/>
    <w:rsid w:val="00B237F2"/>
    <w:rsid w:val="00B25683"/>
    <w:rsid w:val="00B25A3B"/>
    <w:rsid w:val="00B316FD"/>
    <w:rsid w:val="00B31E89"/>
    <w:rsid w:val="00B325CE"/>
    <w:rsid w:val="00B3392D"/>
    <w:rsid w:val="00B368F6"/>
    <w:rsid w:val="00B46859"/>
    <w:rsid w:val="00B46A33"/>
    <w:rsid w:val="00B4781F"/>
    <w:rsid w:val="00B47AA4"/>
    <w:rsid w:val="00B51F23"/>
    <w:rsid w:val="00B573BC"/>
    <w:rsid w:val="00B57891"/>
    <w:rsid w:val="00B6269E"/>
    <w:rsid w:val="00B63C49"/>
    <w:rsid w:val="00B64FD7"/>
    <w:rsid w:val="00B67BBC"/>
    <w:rsid w:val="00B7222E"/>
    <w:rsid w:val="00B73354"/>
    <w:rsid w:val="00B7576C"/>
    <w:rsid w:val="00B76C56"/>
    <w:rsid w:val="00B76F26"/>
    <w:rsid w:val="00B77272"/>
    <w:rsid w:val="00B8212B"/>
    <w:rsid w:val="00B8236B"/>
    <w:rsid w:val="00B877C9"/>
    <w:rsid w:val="00B930B1"/>
    <w:rsid w:val="00B94B2E"/>
    <w:rsid w:val="00B966F6"/>
    <w:rsid w:val="00B970DC"/>
    <w:rsid w:val="00BA1953"/>
    <w:rsid w:val="00BA1FBA"/>
    <w:rsid w:val="00BA6E04"/>
    <w:rsid w:val="00BA742F"/>
    <w:rsid w:val="00BB2B74"/>
    <w:rsid w:val="00BB32E3"/>
    <w:rsid w:val="00BB49A8"/>
    <w:rsid w:val="00BB5E48"/>
    <w:rsid w:val="00BC1C97"/>
    <w:rsid w:val="00BC22F8"/>
    <w:rsid w:val="00BC2345"/>
    <w:rsid w:val="00BC5188"/>
    <w:rsid w:val="00BC54FA"/>
    <w:rsid w:val="00BC58E9"/>
    <w:rsid w:val="00BC6C91"/>
    <w:rsid w:val="00BD60C3"/>
    <w:rsid w:val="00BD612C"/>
    <w:rsid w:val="00BE1FC9"/>
    <w:rsid w:val="00BE20F8"/>
    <w:rsid w:val="00BE2C33"/>
    <w:rsid w:val="00BE3808"/>
    <w:rsid w:val="00BE4B26"/>
    <w:rsid w:val="00BE6EDA"/>
    <w:rsid w:val="00BE720E"/>
    <w:rsid w:val="00BF14E4"/>
    <w:rsid w:val="00BF2245"/>
    <w:rsid w:val="00BF2E4C"/>
    <w:rsid w:val="00BF55DA"/>
    <w:rsid w:val="00BF6933"/>
    <w:rsid w:val="00C01A75"/>
    <w:rsid w:val="00C01CE9"/>
    <w:rsid w:val="00C02162"/>
    <w:rsid w:val="00C0356D"/>
    <w:rsid w:val="00C04CFE"/>
    <w:rsid w:val="00C1091F"/>
    <w:rsid w:val="00C1415D"/>
    <w:rsid w:val="00C143C3"/>
    <w:rsid w:val="00C16197"/>
    <w:rsid w:val="00C168EB"/>
    <w:rsid w:val="00C2184F"/>
    <w:rsid w:val="00C21F45"/>
    <w:rsid w:val="00C22EFE"/>
    <w:rsid w:val="00C23B1F"/>
    <w:rsid w:val="00C258FC"/>
    <w:rsid w:val="00C30B52"/>
    <w:rsid w:val="00C40239"/>
    <w:rsid w:val="00C402C6"/>
    <w:rsid w:val="00C440BD"/>
    <w:rsid w:val="00C5011D"/>
    <w:rsid w:val="00C52283"/>
    <w:rsid w:val="00C5462D"/>
    <w:rsid w:val="00C61335"/>
    <w:rsid w:val="00C649AF"/>
    <w:rsid w:val="00C64ECE"/>
    <w:rsid w:val="00C64F6F"/>
    <w:rsid w:val="00C661EA"/>
    <w:rsid w:val="00C676D5"/>
    <w:rsid w:val="00C71A57"/>
    <w:rsid w:val="00C80274"/>
    <w:rsid w:val="00C80FA0"/>
    <w:rsid w:val="00C82F67"/>
    <w:rsid w:val="00C83646"/>
    <w:rsid w:val="00C92ED0"/>
    <w:rsid w:val="00C962CE"/>
    <w:rsid w:val="00CA0A88"/>
    <w:rsid w:val="00CA3224"/>
    <w:rsid w:val="00CB3A69"/>
    <w:rsid w:val="00CB7FE8"/>
    <w:rsid w:val="00CC03CB"/>
    <w:rsid w:val="00CC1ED0"/>
    <w:rsid w:val="00CC2E35"/>
    <w:rsid w:val="00CC5AF7"/>
    <w:rsid w:val="00CD0524"/>
    <w:rsid w:val="00CD3E69"/>
    <w:rsid w:val="00CD587A"/>
    <w:rsid w:val="00CD6942"/>
    <w:rsid w:val="00CE0167"/>
    <w:rsid w:val="00CE2CC6"/>
    <w:rsid w:val="00CE7485"/>
    <w:rsid w:val="00CE7BB3"/>
    <w:rsid w:val="00CF28DF"/>
    <w:rsid w:val="00CF5AA4"/>
    <w:rsid w:val="00D146B1"/>
    <w:rsid w:val="00D15996"/>
    <w:rsid w:val="00D15D6E"/>
    <w:rsid w:val="00D166CF"/>
    <w:rsid w:val="00D217BA"/>
    <w:rsid w:val="00D21C2D"/>
    <w:rsid w:val="00D222FF"/>
    <w:rsid w:val="00D244CE"/>
    <w:rsid w:val="00D25CE2"/>
    <w:rsid w:val="00D25F94"/>
    <w:rsid w:val="00D26873"/>
    <w:rsid w:val="00D30178"/>
    <w:rsid w:val="00D336D2"/>
    <w:rsid w:val="00D34C07"/>
    <w:rsid w:val="00D357B0"/>
    <w:rsid w:val="00D3603D"/>
    <w:rsid w:val="00D40D37"/>
    <w:rsid w:val="00D40F8E"/>
    <w:rsid w:val="00D46D74"/>
    <w:rsid w:val="00D55EA2"/>
    <w:rsid w:val="00D60788"/>
    <w:rsid w:val="00D640EC"/>
    <w:rsid w:val="00D642BE"/>
    <w:rsid w:val="00D66C26"/>
    <w:rsid w:val="00D70070"/>
    <w:rsid w:val="00D73993"/>
    <w:rsid w:val="00D765E9"/>
    <w:rsid w:val="00D80A39"/>
    <w:rsid w:val="00D8124B"/>
    <w:rsid w:val="00D84A11"/>
    <w:rsid w:val="00D85921"/>
    <w:rsid w:val="00D85FA3"/>
    <w:rsid w:val="00D868C1"/>
    <w:rsid w:val="00D8751A"/>
    <w:rsid w:val="00D91CEA"/>
    <w:rsid w:val="00D91EFE"/>
    <w:rsid w:val="00D92E67"/>
    <w:rsid w:val="00D95182"/>
    <w:rsid w:val="00D9570B"/>
    <w:rsid w:val="00DA36B3"/>
    <w:rsid w:val="00DA5560"/>
    <w:rsid w:val="00DA5962"/>
    <w:rsid w:val="00DB0831"/>
    <w:rsid w:val="00DC1993"/>
    <w:rsid w:val="00DC3722"/>
    <w:rsid w:val="00DC60BA"/>
    <w:rsid w:val="00DD0AD6"/>
    <w:rsid w:val="00DD2CC2"/>
    <w:rsid w:val="00DD4174"/>
    <w:rsid w:val="00DD5857"/>
    <w:rsid w:val="00DD73DE"/>
    <w:rsid w:val="00DE06C3"/>
    <w:rsid w:val="00DE1455"/>
    <w:rsid w:val="00DE46FF"/>
    <w:rsid w:val="00DE4CAD"/>
    <w:rsid w:val="00DE5175"/>
    <w:rsid w:val="00DE53C4"/>
    <w:rsid w:val="00DE590F"/>
    <w:rsid w:val="00DF05C5"/>
    <w:rsid w:val="00DF48B0"/>
    <w:rsid w:val="00DF4B3A"/>
    <w:rsid w:val="00DF5ED8"/>
    <w:rsid w:val="00E022AE"/>
    <w:rsid w:val="00E03ADE"/>
    <w:rsid w:val="00E04EA8"/>
    <w:rsid w:val="00E05AF9"/>
    <w:rsid w:val="00E06AED"/>
    <w:rsid w:val="00E14A03"/>
    <w:rsid w:val="00E1791C"/>
    <w:rsid w:val="00E2603E"/>
    <w:rsid w:val="00E41277"/>
    <w:rsid w:val="00E415FA"/>
    <w:rsid w:val="00E41D52"/>
    <w:rsid w:val="00E4302C"/>
    <w:rsid w:val="00E434C8"/>
    <w:rsid w:val="00E4396C"/>
    <w:rsid w:val="00E442AB"/>
    <w:rsid w:val="00E4489F"/>
    <w:rsid w:val="00E51AFD"/>
    <w:rsid w:val="00E55904"/>
    <w:rsid w:val="00E65FB0"/>
    <w:rsid w:val="00E7419B"/>
    <w:rsid w:val="00E812A5"/>
    <w:rsid w:val="00E82B82"/>
    <w:rsid w:val="00E839D0"/>
    <w:rsid w:val="00E8555D"/>
    <w:rsid w:val="00E92A9D"/>
    <w:rsid w:val="00E96D76"/>
    <w:rsid w:val="00EA1B2D"/>
    <w:rsid w:val="00EA1FA3"/>
    <w:rsid w:val="00EB708E"/>
    <w:rsid w:val="00EC1976"/>
    <w:rsid w:val="00EC1CFD"/>
    <w:rsid w:val="00EC6348"/>
    <w:rsid w:val="00EC79AC"/>
    <w:rsid w:val="00EE242A"/>
    <w:rsid w:val="00EE7DD5"/>
    <w:rsid w:val="00EF0D92"/>
    <w:rsid w:val="00F000C3"/>
    <w:rsid w:val="00F047D2"/>
    <w:rsid w:val="00F10418"/>
    <w:rsid w:val="00F1106A"/>
    <w:rsid w:val="00F118A5"/>
    <w:rsid w:val="00F13C7A"/>
    <w:rsid w:val="00F17107"/>
    <w:rsid w:val="00F212D1"/>
    <w:rsid w:val="00F254B2"/>
    <w:rsid w:val="00F25934"/>
    <w:rsid w:val="00F2633A"/>
    <w:rsid w:val="00F3357C"/>
    <w:rsid w:val="00F342A1"/>
    <w:rsid w:val="00F35ED5"/>
    <w:rsid w:val="00F37429"/>
    <w:rsid w:val="00F37EEB"/>
    <w:rsid w:val="00F45B83"/>
    <w:rsid w:val="00F51B38"/>
    <w:rsid w:val="00F5623F"/>
    <w:rsid w:val="00F60CE3"/>
    <w:rsid w:val="00F6308A"/>
    <w:rsid w:val="00F66EE3"/>
    <w:rsid w:val="00F72609"/>
    <w:rsid w:val="00F739D6"/>
    <w:rsid w:val="00F748DA"/>
    <w:rsid w:val="00F83037"/>
    <w:rsid w:val="00F860E7"/>
    <w:rsid w:val="00F86CB6"/>
    <w:rsid w:val="00F92944"/>
    <w:rsid w:val="00F9765C"/>
    <w:rsid w:val="00FA251F"/>
    <w:rsid w:val="00FA781E"/>
    <w:rsid w:val="00FB232E"/>
    <w:rsid w:val="00FB4283"/>
    <w:rsid w:val="00FB4B94"/>
    <w:rsid w:val="00FB7D75"/>
    <w:rsid w:val="00FC2297"/>
    <w:rsid w:val="00FC3705"/>
    <w:rsid w:val="00FC3B1B"/>
    <w:rsid w:val="00FC65B1"/>
    <w:rsid w:val="00FC7367"/>
    <w:rsid w:val="00FD1D27"/>
    <w:rsid w:val="00FD284E"/>
    <w:rsid w:val="00FD5475"/>
    <w:rsid w:val="00FD69C1"/>
    <w:rsid w:val="00FD77F7"/>
    <w:rsid w:val="00FE202E"/>
    <w:rsid w:val="00FE5C77"/>
    <w:rsid w:val="00FF1A39"/>
    <w:rsid w:val="00FF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39,#ffc,#ff9,#96f"/>
    </o:shapedefaults>
    <o:shapelayout v:ext="edit">
      <o:idmap v:ext="edit" data="2"/>
    </o:shapelayout>
  </w:shapeDefaults>
  <w:decimalSymbol w:val=","/>
  <w:listSeparator w:val=";"/>
  <w14:docId w14:val="4545338F"/>
  <w15:docId w15:val="{DB8FE11C-7912-4201-AFFB-08D415E8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81F"/>
    <w:pPr>
      <w:spacing w:before="120" w:after="120" w:line="276" w:lineRule="auto"/>
      <w:jc w:val="both"/>
    </w:pPr>
    <w:rPr>
      <w:rFonts w:asciiTheme="minorHAnsi" w:hAnsiTheme="minorHAnsi"/>
      <w:sz w:val="22"/>
      <w:lang w:eastAsia="es-ES_tradnl"/>
    </w:rPr>
  </w:style>
  <w:style w:type="paragraph" w:styleId="Ttulo1">
    <w:name w:val="heading 1"/>
    <w:basedOn w:val="Objetivos"/>
    <w:next w:val="Normal"/>
    <w:qFormat/>
    <w:rsid w:val="00F37429"/>
    <w:pPr>
      <w:numPr>
        <w:numId w:val="5"/>
      </w:numPr>
      <w:spacing w:after="240"/>
      <w:ind w:left="714" w:hanging="357"/>
      <w:outlineLvl w:val="0"/>
    </w:pPr>
  </w:style>
  <w:style w:type="paragraph" w:styleId="Ttulo2">
    <w:name w:val="heading 2"/>
    <w:basedOn w:val="Normal"/>
    <w:next w:val="Normal"/>
    <w:link w:val="Ttulo2Car"/>
    <w:qFormat/>
    <w:rsid w:val="00B6269E"/>
    <w:pPr>
      <w:keepNext/>
      <w:numPr>
        <w:ilvl w:val="1"/>
        <w:numId w:val="1"/>
      </w:numPr>
      <w:pBdr>
        <w:bottom w:val="single" w:sz="8" w:space="1" w:color="F2CF1A"/>
      </w:pBdr>
      <w:spacing w:before="240"/>
      <w:outlineLvl w:val="1"/>
    </w:pPr>
    <w:rPr>
      <w:rFonts w:cs="Arial"/>
      <w:b/>
      <w:bCs/>
      <w:iCs/>
      <w:smallCaps/>
      <w:sz w:val="24"/>
      <w:szCs w:val="28"/>
    </w:rPr>
  </w:style>
  <w:style w:type="paragraph" w:styleId="Ttulo3">
    <w:name w:val="heading 3"/>
    <w:basedOn w:val="Normal"/>
    <w:next w:val="Normal"/>
    <w:qFormat/>
    <w:rsid w:val="00B6269E"/>
    <w:pPr>
      <w:keepNext/>
      <w:numPr>
        <w:ilvl w:val="2"/>
        <w:numId w:val="1"/>
      </w:numPr>
      <w:pBdr>
        <w:bottom w:val="dotted" w:sz="4" w:space="1" w:color="5F497A"/>
      </w:pBdr>
      <w:spacing w:before="200"/>
      <w:outlineLvl w:val="2"/>
    </w:pPr>
    <w:rPr>
      <w:rFonts w:cs="Arial"/>
      <w:b/>
      <w:bCs/>
      <w:i/>
      <w:szCs w:val="26"/>
    </w:rPr>
  </w:style>
  <w:style w:type="paragraph" w:styleId="Ttulo4">
    <w:name w:val="heading 4"/>
    <w:basedOn w:val="Normal"/>
    <w:next w:val="Normal"/>
    <w:qFormat/>
    <w:rsid w:val="00F342A1"/>
    <w:pPr>
      <w:keepNext/>
      <w:numPr>
        <w:ilvl w:val="3"/>
        <w:numId w:val="1"/>
      </w:numPr>
      <w:outlineLvl w:val="3"/>
    </w:pPr>
    <w:rPr>
      <w:rFonts w:ascii="Arial" w:hAnsi="Arial"/>
      <w:b/>
      <w:bCs/>
      <w:i/>
      <w:sz w:val="20"/>
      <w:szCs w:val="28"/>
    </w:rPr>
  </w:style>
  <w:style w:type="paragraph" w:styleId="Ttulo5">
    <w:name w:val="heading 5"/>
    <w:basedOn w:val="Normal"/>
    <w:next w:val="Normal"/>
    <w:link w:val="Ttulo5Car"/>
    <w:qFormat/>
    <w:rsid w:val="00C64F6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qFormat/>
    <w:rsid w:val="00771CA2"/>
    <w:pPr>
      <w:spacing w:after="60"/>
      <w:jc w:val="left"/>
    </w:pPr>
    <w:rPr>
      <w:rFonts w:ascii="Calibri" w:hAnsi="Calibri" w:cs="Calibri"/>
      <w:b/>
      <w:bCs/>
      <w:caps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qFormat/>
    <w:rsid w:val="00B6269E"/>
    <w:pPr>
      <w:spacing w:before="0" w:after="0"/>
      <w:jc w:val="left"/>
    </w:pPr>
    <w:rPr>
      <w:rFonts w:ascii="Calibri" w:hAnsi="Calibri" w:cs="Calibri"/>
      <w:b/>
      <w:bCs/>
      <w:smallCaps/>
      <w:szCs w:val="22"/>
    </w:rPr>
  </w:style>
  <w:style w:type="paragraph" w:styleId="TDC4">
    <w:name w:val="toc 4"/>
    <w:basedOn w:val="Normal"/>
    <w:next w:val="Normal"/>
    <w:autoRedefine/>
    <w:semiHidden/>
    <w:rsid w:val="00771CA2"/>
    <w:pPr>
      <w:spacing w:before="0" w:after="0"/>
      <w:jc w:val="left"/>
    </w:pPr>
    <w:rPr>
      <w:rFonts w:ascii="Calibri" w:hAnsi="Calibri" w:cs="Calibri"/>
      <w:szCs w:val="22"/>
    </w:rPr>
  </w:style>
  <w:style w:type="paragraph" w:styleId="TDC3">
    <w:name w:val="toc 3"/>
    <w:basedOn w:val="Normal"/>
    <w:next w:val="Normal"/>
    <w:autoRedefine/>
    <w:uiPriority w:val="39"/>
    <w:rsid w:val="00B6269E"/>
    <w:pPr>
      <w:spacing w:before="0" w:after="0"/>
      <w:jc w:val="left"/>
    </w:pPr>
    <w:rPr>
      <w:rFonts w:ascii="Calibri" w:hAnsi="Calibri" w:cs="Calibri"/>
      <w:szCs w:val="22"/>
    </w:rPr>
  </w:style>
  <w:style w:type="character" w:styleId="Hipervnculo">
    <w:name w:val="Hyperlink"/>
    <w:basedOn w:val="Fuentedeprrafopredeter"/>
    <w:uiPriority w:val="99"/>
    <w:rsid w:val="00233FF9"/>
    <w:rPr>
      <w:color w:val="0000FF"/>
      <w:u w:val="single"/>
    </w:rPr>
  </w:style>
  <w:style w:type="paragraph" w:styleId="Textoindependiente">
    <w:name w:val="Body Text"/>
    <w:basedOn w:val="Normal"/>
    <w:rsid w:val="00226024"/>
  </w:style>
  <w:style w:type="paragraph" w:styleId="Encabezado">
    <w:name w:val="header"/>
    <w:basedOn w:val="Normal"/>
    <w:link w:val="EncabezadoCar"/>
    <w:uiPriority w:val="99"/>
    <w:rsid w:val="001703F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703FF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703FF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703FF"/>
  </w:style>
  <w:style w:type="character" w:styleId="Hipervnculovisitado">
    <w:name w:val="FollowedHyperlink"/>
    <w:basedOn w:val="Fuentedeprrafopredeter"/>
    <w:rsid w:val="00F66EE3"/>
    <w:rPr>
      <w:color w:val="800080"/>
      <w:u w:val="single"/>
    </w:rPr>
  </w:style>
  <w:style w:type="paragraph" w:styleId="Textoindependiente2">
    <w:name w:val="Body Text 2"/>
    <w:basedOn w:val="Normal"/>
    <w:rsid w:val="00D244CE"/>
    <w:pPr>
      <w:spacing w:line="480" w:lineRule="auto"/>
    </w:pPr>
  </w:style>
  <w:style w:type="paragraph" w:styleId="TtuloTDC">
    <w:name w:val="TOC Heading"/>
    <w:basedOn w:val="Ttulo1"/>
    <w:next w:val="Normal"/>
    <w:uiPriority w:val="39"/>
    <w:rsid w:val="00B877C9"/>
    <w:pPr>
      <w:keepLines/>
      <w:pBdr>
        <w:bottom w:val="none" w:sz="0" w:space="0" w:color="auto"/>
        <w:right w:val="none" w:sz="0" w:space="0" w:color="auto"/>
      </w:pBdr>
      <w:spacing w:before="480" w:line="276" w:lineRule="auto"/>
      <w:jc w:val="left"/>
      <w:outlineLvl w:val="9"/>
    </w:pPr>
    <w:rPr>
      <w:color w:val="365F91"/>
      <w:szCs w:val="28"/>
      <w:lang w:eastAsia="en-US"/>
    </w:rPr>
  </w:style>
  <w:style w:type="paragraph" w:customStyle="1" w:styleId="Blockquote">
    <w:name w:val="Blockquote"/>
    <w:basedOn w:val="Normal"/>
    <w:rsid w:val="00200354"/>
    <w:pPr>
      <w:spacing w:before="100" w:after="100"/>
      <w:ind w:left="360" w:right="360"/>
      <w:jc w:val="left"/>
    </w:pPr>
    <w:rPr>
      <w:rFonts w:ascii="Times New Roman" w:hAnsi="Times New Roman"/>
      <w:snapToGrid w:val="0"/>
      <w:lang w:eastAsia="es-ES"/>
    </w:rPr>
  </w:style>
  <w:style w:type="paragraph" w:styleId="Sangradetextonormal">
    <w:name w:val="Body Text Indent"/>
    <w:basedOn w:val="Normal"/>
    <w:rsid w:val="00D70070"/>
    <w:pPr>
      <w:ind w:left="283"/>
    </w:pPr>
  </w:style>
  <w:style w:type="paragraph" w:customStyle="1" w:styleId="EstiloTtulo214ptInferiorSencilloColorpersonalizadoRG">
    <w:name w:val="Estilo Título 2 + 14 pt Inferior: (Sencillo Color personalizado(RG..."/>
    <w:basedOn w:val="Ttulo2"/>
    <w:rsid w:val="00560F3C"/>
    <w:pPr>
      <w:pBdr>
        <w:bottom w:val="single" w:sz="4" w:space="1" w:color="00678F"/>
        <w:right w:val="single" w:sz="4" w:space="4" w:color="F2CF1A"/>
      </w:pBdr>
    </w:pPr>
    <w:rPr>
      <w:rFonts w:cs="Times New Roman"/>
      <w:iCs w:val="0"/>
      <w:sz w:val="28"/>
      <w:szCs w:val="20"/>
    </w:rPr>
  </w:style>
  <w:style w:type="paragraph" w:styleId="NormalWeb">
    <w:name w:val="Normal (Web)"/>
    <w:basedOn w:val="Normal"/>
    <w:uiPriority w:val="99"/>
    <w:rsid w:val="00FE202E"/>
    <w:pPr>
      <w:spacing w:before="100" w:beforeAutospacing="1" w:after="100" w:afterAutospacing="1"/>
    </w:pPr>
    <w:rPr>
      <w:rFonts w:cs="Arial"/>
      <w:color w:val="333333"/>
      <w:sz w:val="20"/>
      <w:lang w:eastAsia="es-ES"/>
    </w:rPr>
  </w:style>
  <w:style w:type="paragraph" w:styleId="Subttulo">
    <w:name w:val="Subtitle"/>
    <w:basedOn w:val="Normal"/>
    <w:qFormat/>
    <w:rsid w:val="003E38AC"/>
    <w:pPr>
      <w:jc w:val="left"/>
    </w:pPr>
    <w:rPr>
      <w:rFonts w:cs="Arial"/>
      <w:b/>
      <w:bCs/>
      <w:szCs w:val="24"/>
      <w:u w:val="single"/>
      <w:lang w:eastAsia="es-ES"/>
    </w:rPr>
  </w:style>
  <w:style w:type="paragraph" w:customStyle="1" w:styleId="segundo">
    <w:name w:val="segundo"/>
    <w:basedOn w:val="Normal"/>
    <w:rsid w:val="00852C50"/>
    <w:pPr>
      <w:spacing w:before="100" w:beforeAutospacing="1" w:after="100" w:afterAutospacing="1"/>
      <w:jc w:val="left"/>
    </w:pPr>
    <w:rPr>
      <w:rFonts w:ascii="Times New Roman" w:hAnsi="Times New Roman"/>
      <w:szCs w:val="24"/>
      <w:lang w:eastAsia="es-ES"/>
    </w:rPr>
  </w:style>
  <w:style w:type="character" w:customStyle="1" w:styleId="estilo61">
    <w:name w:val="estilo61"/>
    <w:basedOn w:val="Fuentedeprrafopredeter"/>
    <w:rsid w:val="00620D18"/>
    <w:rPr>
      <w:sz w:val="15"/>
      <w:szCs w:val="15"/>
    </w:rPr>
  </w:style>
  <w:style w:type="character" w:styleId="Fuerte">
    <w:name w:val="Strong"/>
    <w:basedOn w:val="Fuentedeprrafopredeter"/>
    <w:uiPriority w:val="22"/>
    <w:qFormat/>
    <w:rsid w:val="004C0546"/>
    <w:rPr>
      <w:b/>
      <w:bCs/>
    </w:rPr>
  </w:style>
  <w:style w:type="paragraph" w:customStyle="1" w:styleId="ADE85633FB614E61ABCE60028169A202">
    <w:name w:val="ADE85633FB614E61ABCE60028169A202"/>
    <w:rsid w:val="00710E5F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10E5F"/>
    <w:rPr>
      <w:rFonts w:ascii="Arial" w:hAnsi="Arial"/>
      <w:sz w:val="24"/>
      <w:lang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0E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0E5F"/>
    <w:rPr>
      <w:rFonts w:ascii="Tahoma" w:hAnsi="Tahoma" w:cs="Tahoma"/>
      <w:sz w:val="16"/>
      <w:szCs w:val="16"/>
      <w:lang w:eastAsia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17FFB"/>
    <w:rPr>
      <w:rFonts w:ascii="Arial" w:hAnsi="Arial"/>
      <w:sz w:val="24"/>
      <w:lang w:eastAsia="es-ES_tradnl"/>
    </w:rPr>
  </w:style>
  <w:style w:type="paragraph" w:styleId="Ttulo">
    <w:name w:val="Title"/>
    <w:basedOn w:val="Normal"/>
    <w:next w:val="Normal"/>
    <w:link w:val="TtuloCar"/>
    <w:qFormat/>
    <w:rsid w:val="005645E7"/>
    <w:pPr>
      <w:spacing w:before="240" w:after="60"/>
      <w:jc w:val="center"/>
      <w:outlineLvl w:val="0"/>
    </w:pPr>
    <w:rPr>
      <w:b/>
      <w:bCs/>
      <w:smallCaps/>
      <w:kern w:val="28"/>
      <w:sz w:val="40"/>
      <w:szCs w:val="32"/>
    </w:rPr>
  </w:style>
  <w:style w:type="character" w:customStyle="1" w:styleId="TtuloCar">
    <w:name w:val="Título Car"/>
    <w:basedOn w:val="Fuentedeprrafopredeter"/>
    <w:link w:val="Ttulo"/>
    <w:rsid w:val="005645E7"/>
    <w:rPr>
      <w:rFonts w:ascii="Cambria" w:hAnsi="Cambria"/>
      <w:b/>
      <w:bCs/>
      <w:smallCaps/>
      <w:kern w:val="28"/>
      <w:sz w:val="40"/>
      <w:szCs w:val="32"/>
      <w:lang w:eastAsia="es-ES_tradnl"/>
    </w:rPr>
  </w:style>
  <w:style w:type="paragraph" w:customStyle="1" w:styleId="Objetivos">
    <w:name w:val="Objetivos"/>
    <w:basedOn w:val="EstiloTtulo214ptInferiorSencilloColorpersonalizadoRG"/>
    <w:qFormat/>
    <w:rsid w:val="00DB0831"/>
    <w:pPr>
      <w:numPr>
        <w:ilvl w:val="0"/>
        <w:numId w:val="0"/>
      </w:num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  <w:shd w:val="clear" w:color="auto" w:fill="D9D9D9" w:themeFill="background1" w:themeFillShade="D9"/>
      <w:spacing w:line="300" w:lineRule="auto"/>
    </w:pPr>
    <w:rPr>
      <w:b w:val="0"/>
    </w:rPr>
  </w:style>
  <w:style w:type="paragraph" w:styleId="Descripcin">
    <w:name w:val="caption"/>
    <w:basedOn w:val="Normal"/>
    <w:next w:val="Normal"/>
    <w:uiPriority w:val="35"/>
    <w:unhideWhenUsed/>
    <w:qFormat/>
    <w:rsid w:val="00C71A57"/>
    <w:rPr>
      <w:bCs/>
      <w:i/>
      <w:sz w:val="20"/>
    </w:rPr>
  </w:style>
  <w:style w:type="paragraph" w:styleId="TDC5">
    <w:name w:val="toc 5"/>
    <w:basedOn w:val="Normal"/>
    <w:next w:val="Normal"/>
    <w:autoRedefine/>
    <w:uiPriority w:val="39"/>
    <w:unhideWhenUsed/>
    <w:rsid w:val="00771CA2"/>
    <w:pPr>
      <w:spacing w:before="0" w:after="0"/>
      <w:jc w:val="left"/>
    </w:pPr>
    <w:rPr>
      <w:rFonts w:ascii="Calibri" w:hAnsi="Calibri" w:cs="Calibr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771CA2"/>
    <w:pPr>
      <w:spacing w:before="0" w:after="0"/>
      <w:jc w:val="left"/>
    </w:pPr>
    <w:rPr>
      <w:rFonts w:ascii="Calibri" w:hAnsi="Calibri" w:cs="Calibr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771CA2"/>
    <w:pPr>
      <w:spacing w:before="0" w:after="0"/>
      <w:jc w:val="left"/>
    </w:pPr>
    <w:rPr>
      <w:rFonts w:ascii="Calibri" w:hAnsi="Calibri" w:cs="Calibr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771CA2"/>
    <w:pPr>
      <w:spacing w:before="0" w:after="0"/>
      <w:jc w:val="left"/>
    </w:pPr>
    <w:rPr>
      <w:rFonts w:ascii="Calibri" w:hAnsi="Calibri" w:cs="Calibr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771CA2"/>
    <w:pPr>
      <w:spacing w:before="0" w:after="0"/>
      <w:jc w:val="left"/>
    </w:pPr>
    <w:rPr>
      <w:rFonts w:ascii="Calibri" w:hAnsi="Calibri" w:cs="Calibri"/>
      <w:szCs w:val="22"/>
    </w:rPr>
  </w:style>
  <w:style w:type="table" w:styleId="Sombreadomedio2-nfasis4">
    <w:name w:val="Medium Shading 2 Accent 4"/>
    <w:basedOn w:val="Tablanormal"/>
    <w:uiPriority w:val="64"/>
    <w:rsid w:val="009E0AF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numbering" w:customStyle="1" w:styleId="Estilonumeracion">
    <w:name w:val="Estilo_numeracion"/>
    <w:rsid w:val="004A681D"/>
    <w:pPr>
      <w:numPr>
        <w:numId w:val="2"/>
      </w:numPr>
    </w:pPr>
  </w:style>
  <w:style w:type="numbering" w:customStyle="1" w:styleId="Estilo2">
    <w:name w:val="Estilo2"/>
    <w:rsid w:val="004A681D"/>
    <w:pPr>
      <w:numPr>
        <w:numId w:val="3"/>
      </w:numPr>
    </w:pPr>
  </w:style>
  <w:style w:type="numbering" w:customStyle="1" w:styleId="Estilotitulo2">
    <w:name w:val="Estilo_titulo2"/>
    <w:rsid w:val="00295472"/>
    <w:pPr>
      <w:numPr>
        <w:numId w:val="4"/>
      </w:numPr>
    </w:pPr>
  </w:style>
  <w:style w:type="paragraph" w:customStyle="1" w:styleId="Soluciones">
    <w:name w:val="Soluciones"/>
    <w:basedOn w:val="Normal"/>
    <w:qFormat/>
    <w:rsid w:val="00752598"/>
    <w:rPr>
      <w:color w:val="808080"/>
    </w:rPr>
  </w:style>
  <w:style w:type="paragraph" w:customStyle="1" w:styleId="Estilo1">
    <w:name w:val="Estilo1"/>
    <w:basedOn w:val="Normal"/>
    <w:qFormat/>
    <w:rsid w:val="00AD123D"/>
    <w:pPr>
      <w:ind w:left="720"/>
    </w:pPr>
    <w:rPr>
      <w:rFonts w:ascii="Times New Roman" w:hAnsi="Times New Roman"/>
      <w:b/>
      <w:color w:val="548DD4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F3742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25F94"/>
    <w:pPr>
      <w:spacing w:before="0"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25F94"/>
    <w:rPr>
      <w:rFonts w:asciiTheme="minorHAnsi" w:hAnsiTheme="minorHAnsi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D25F94"/>
    <w:rPr>
      <w:vertAlign w:val="superscript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D3DE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rsid w:val="0045176A"/>
    <w:rPr>
      <w:rFonts w:asciiTheme="minorHAnsi" w:hAnsiTheme="minorHAnsi"/>
      <w:b/>
      <w:bCs/>
      <w:i/>
      <w:iCs/>
      <w:sz w:val="26"/>
      <w:szCs w:val="26"/>
      <w:lang w:eastAsia="es-ES_tradnl"/>
    </w:rPr>
  </w:style>
  <w:style w:type="character" w:customStyle="1" w:styleId="Ttulo2Car">
    <w:name w:val="Título 2 Car"/>
    <w:basedOn w:val="Fuentedeprrafopredeter"/>
    <w:link w:val="Ttulo2"/>
    <w:rsid w:val="00E812A5"/>
    <w:rPr>
      <w:rFonts w:asciiTheme="minorHAnsi" w:hAnsiTheme="minorHAnsi" w:cs="Arial"/>
      <w:b/>
      <w:bCs/>
      <w:iCs/>
      <w:smallCaps/>
      <w:sz w:val="24"/>
      <w:szCs w:val="28"/>
      <w:lang w:eastAsia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EF0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9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77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1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5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0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\Desktop\Plantilla%20ESN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5EA7A-1638-45F2-9370-E39887B41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ESNE.dot</Template>
  <TotalTime>46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OBJETIVOS</vt:lpstr>
    </vt:vector>
  </TitlesOfParts>
  <Company>aviles</Company>
  <LinksUpToDate>false</LinksUpToDate>
  <CharactersWithSpaces>1322</CharactersWithSpaces>
  <SharedDoc>false</SharedDoc>
  <HLinks>
    <vt:vector size="180" baseType="variant">
      <vt:variant>
        <vt:i4>3473519</vt:i4>
      </vt:variant>
      <vt:variant>
        <vt:i4>135</vt:i4>
      </vt:variant>
      <vt:variant>
        <vt:i4>0</vt:i4>
      </vt:variant>
      <vt:variant>
        <vt:i4>5</vt:i4>
      </vt:variant>
      <vt:variant>
        <vt:lpwstr>C:\Users\juan\Desktop\unidad1_pdf\autoevaluacionesSolucion.doc</vt:lpwstr>
      </vt:variant>
      <vt:variant>
        <vt:lpwstr/>
      </vt:variant>
      <vt:variant>
        <vt:i4>14</vt:i4>
      </vt:variant>
      <vt:variant>
        <vt:i4>132</vt:i4>
      </vt:variant>
      <vt:variant>
        <vt:i4>0</vt:i4>
      </vt:variant>
      <vt:variant>
        <vt:i4>5</vt:i4>
      </vt:variant>
      <vt:variant>
        <vt:lpwstr>C:\Users\juan\Desktop\unidad1_pdf\tarea5Solucion.pdf</vt:lpwstr>
      </vt:variant>
      <vt:variant>
        <vt:lpwstr/>
      </vt:variant>
      <vt:variant>
        <vt:i4>65550</vt:i4>
      </vt:variant>
      <vt:variant>
        <vt:i4>129</vt:i4>
      </vt:variant>
      <vt:variant>
        <vt:i4>0</vt:i4>
      </vt:variant>
      <vt:variant>
        <vt:i4>5</vt:i4>
      </vt:variant>
      <vt:variant>
        <vt:lpwstr>C:\Users\juan\Desktop\unidad1_pdf\tarea4Solucion.pdf</vt:lpwstr>
      </vt:variant>
      <vt:variant>
        <vt:lpwstr/>
      </vt:variant>
      <vt:variant>
        <vt:i4>393230</vt:i4>
      </vt:variant>
      <vt:variant>
        <vt:i4>126</vt:i4>
      </vt:variant>
      <vt:variant>
        <vt:i4>0</vt:i4>
      </vt:variant>
      <vt:variant>
        <vt:i4>5</vt:i4>
      </vt:variant>
      <vt:variant>
        <vt:lpwstr>C:\Users\juan\Desktop\unidad1_pdf\tarea3Solucion.pdf</vt:lpwstr>
      </vt:variant>
      <vt:variant>
        <vt:lpwstr/>
      </vt:variant>
      <vt:variant>
        <vt:i4>458766</vt:i4>
      </vt:variant>
      <vt:variant>
        <vt:i4>123</vt:i4>
      </vt:variant>
      <vt:variant>
        <vt:i4>0</vt:i4>
      </vt:variant>
      <vt:variant>
        <vt:i4>5</vt:i4>
      </vt:variant>
      <vt:variant>
        <vt:lpwstr>C:\Users\juan\Desktop\unidad1_pdf\tarea2Solucion.pdf</vt:lpwstr>
      </vt:variant>
      <vt:variant>
        <vt:lpwstr/>
      </vt:variant>
      <vt:variant>
        <vt:i4>262158</vt:i4>
      </vt:variant>
      <vt:variant>
        <vt:i4>120</vt:i4>
      </vt:variant>
      <vt:variant>
        <vt:i4>0</vt:i4>
      </vt:variant>
      <vt:variant>
        <vt:i4>5</vt:i4>
      </vt:variant>
      <vt:variant>
        <vt:lpwstr>C:\Users\juan\Desktop\unidad1_pdf\tarea1Solucion.pdf</vt:lpwstr>
      </vt:variant>
      <vt:variant>
        <vt:lpwstr/>
      </vt:variant>
      <vt:variant>
        <vt:i4>1900573</vt:i4>
      </vt:variant>
      <vt:variant>
        <vt:i4>117</vt:i4>
      </vt:variant>
      <vt:variant>
        <vt:i4>0</vt:i4>
      </vt:variant>
      <vt:variant>
        <vt:i4>5</vt:i4>
      </vt:variant>
      <vt:variant>
        <vt:lpwstr>C:\Users\juan\Desktop\unidad1_pdf\tarea5.pdf</vt:lpwstr>
      </vt:variant>
      <vt:variant>
        <vt:lpwstr/>
      </vt:variant>
      <vt:variant>
        <vt:i4>1835037</vt:i4>
      </vt:variant>
      <vt:variant>
        <vt:i4>114</vt:i4>
      </vt:variant>
      <vt:variant>
        <vt:i4>0</vt:i4>
      </vt:variant>
      <vt:variant>
        <vt:i4>5</vt:i4>
      </vt:variant>
      <vt:variant>
        <vt:lpwstr>C:\Users\juan\Desktop\unidad1_pdf\tarea4.pdf</vt:lpwstr>
      </vt:variant>
      <vt:variant>
        <vt:lpwstr/>
      </vt:variant>
      <vt:variant>
        <vt:i4>1769501</vt:i4>
      </vt:variant>
      <vt:variant>
        <vt:i4>111</vt:i4>
      </vt:variant>
      <vt:variant>
        <vt:i4>0</vt:i4>
      </vt:variant>
      <vt:variant>
        <vt:i4>5</vt:i4>
      </vt:variant>
      <vt:variant>
        <vt:lpwstr>C:\Users\juan\Desktop\unidad1_pdf\tarea3.pdf</vt:lpwstr>
      </vt:variant>
      <vt:variant>
        <vt:lpwstr/>
      </vt:variant>
      <vt:variant>
        <vt:i4>1703965</vt:i4>
      </vt:variant>
      <vt:variant>
        <vt:i4>108</vt:i4>
      </vt:variant>
      <vt:variant>
        <vt:i4>0</vt:i4>
      </vt:variant>
      <vt:variant>
        <vt:i4>5</vt:i4>
      </vt:variant>
      <vt:variant>
        <vt:lpwstr>C:\Users\juan\Desktop\unidad1_pdf\tarea2.pdf</vt:lpwstr>
      </vt:variant>
      <vt:variant>
        <vt:lpwstr/>
      </vt:variant>
      <vt:variant>
        <vt:i4>1638429</vt:i4>
      </vt:variant>
      <vt:variant>
        <vt:i4>105</vt:i4>
      </vt:variant>
      <vt:variant>
        <vt:i4>0</vt:i4>
      </vt:variant>
      <vt:variant>
        <vt:i4>5</vt:i4>
      </vt:variant>
      <vt:variant>
        <vt:lpwstr>C:\Users\juan\Desktop\unidad1_pdf\tarea1.pdf</vt:lpwstr>
      </vt:variant>
      <vt:variant>
        <vt:lpwstr/>
      </vt:variant>
      <vt:variant>
        <vt:i4>3014778</vt:i4>
      </vt:variant>
      <vt:variant>
        <vt:i4>102</vt:i4>
      </vt:variant>
      <vt:variant>
        <vt:i4>0</vt:i4>
      </vt:variant>
      <vt:variant>
        <vt:i4>5</vt:i4>
      </vt:variant>
      <vt:variant>
        <vt:lpwstr>C:\Users\juan\Desktop\unidad1_pdf\glosario.pdf</vt:lpwstr>
      </vt:variant>
      <vt:variant>
        <vt:lpwstr/>
      </vt:variant>
      <vt:variant>
        <vt:i4>4980817</vt:i4>
      </vt:variant>
      <vt:variant>
        <vt:i4>99</vt:i4>
      </vt:variant>
      <vt:variant>
        <vt:i4>0</vt:i4>
      </vt:variant>
      <vt:variant>
        <vt:i4>5</vt:i4>
      </vt:variant>
      <vt:variant>
        <vt:lpwstr>http://www.suratep.com/articulos/702/</vt:lpwstr>
      </vt:variant>
      <vt:variant>
        <vt:lpwstr/>
      </vt:variant>
      <vt:variant>
        <vt:i4>6684710</vt:i4>
      </vt:variant>
      <vt:variant>
        <vt:i4>96</vt:i4>
      </vt:variant>
      <vt:variant>
        <vt:i4>0</vt:i4>
      </vt:variant>
      <vt:variant>
        <vt:i4>5</vt:i4>
      </vt:variant>
      <vt:variant>
        <vt:lpwstr>http://es.wikipedia.org/wiki/Imagen:Conmuta.svg</vt:lpwstr>
      </vt:variant>
      <vt:variant>
        <vt:lpwstr/>
      </vt:variant>
      <vt:variant>
        <vt:i4>3539066</vt:i4>
      </vt:variant>
      <vt:variant>
        <vt:i4>93</vt:i4>
      </vt:variant>
      <vt:variant>
        <vt:i4>0</vt:i4>
      </vt:variant>
      <vt:variant>
        <vt:i4>5</vt:i4>
      </vt:variant>
      <vt:variant>
        <vt:lpwstr>http://es.wikipedia.org/wiki/Tabla_de_verdad</vt:lpwstr>
      </vt:variant>
      <vt:variant>
        <vt:lpwstr/>
      </vt:variant>
      <vt:variant>
        <vt:i4>7405620</vt:i4>
      </vt:variant>
      <vt:variant>
        <vt:i4>87</vt:i4>
      </vt:variant>
      <vt:variant>
        <vt:i4>0</vt:i4>
      </vt:variant>
      <vt:variant>
        <vt:i4>5</vt:i4>
      </vt:variant>
      <vt:variant>
        <vt:lpwstr>C:\Users\juan\Desktop\unidad1_pdf\objetivos.pdf</vt:lpwstr>
      </vt:variant>
      <vt:variant>
        <vt:lpwstr/>
      </vt:variant>
      <vt:variant>
        <vt:i4>1572924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_Toc278279136</vt:lpwstr>
      </vt:variant>
      <vt:variant>
        <vt:i4>1572924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_Toc278279135</vt:lpwstr>
      </vt:variant>
      <vt:variant>
        <vt:i4>1572924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_Toc278279134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_Toc278279133</vt:lpwstr>
      </vt:variant>
      <vt:variant>
        <vt:i4>1572924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_Toc278279132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_Toc278279131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_Toc278279130</vt:lpwstr>
      </vt:variant>
      <vt:variant>
        <vt:i4>1638460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_Toc278279129</vt:lpwstr>
      </vt:variant>
      <vt:variant>
        <vt:i4>1638460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_Toc278279128</vt:lpwstr>
      </vt:variant>
      <vt:variant>
        <vt:i4>1638460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_Toc278279127</vt:lpwstr>
      </vt:variant>
      <vt:variant>
        <vt:i4>1638460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_Toc278279126</vt:lpwstr>
      </vt:variant>
      <vt:variant>
        <vt:i4>1638460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_Toc278279125</vt:lpwstr>
      </vt:variant>
      <vt:variant>
        <vt:i4>1638460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_Toc278279124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_Toc278279123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</dc:title>
  <dc:creator>Maria Rodriguez</dc:creator>
  <cp:lastModifiedBy>DAVID FERNANDEZ GAYO</cp:lastModifiedBy>
  <cp:revision>4</cp:revision>
  <cp:lastPrinted>2026-01-28T15:25:00Z</cp:lastPrinted>
  <dcterms:created xsi:type="dcterms:W3CDTF">2026-02-18T16:17:00Z</dcterms:created>
  <dcterms:modified xsi:type="dcterms:W3CDTF">2026-02-18T17:02:00Z</dcterms:modified>
</cp:coreProperties>
</file>